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29457" w14:textId="77777777"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16A7180A" wp14:editId="2351E81D">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18426805" wp14:editId="469D463B">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15F463B" id="Shape" o:spid="_x0000_s1026"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&#13;&#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5C40ABC9" w14:textId="77777777" w:rsidTr="00A07DCE">
        <w:trPr>
          <w:trHeight w:val="2341"/>
        </w:trPr>
        <w:tc>
          <w:tcPr>
            <w:tcW w:w="9350" w:type="dxa"/>
            <w:gridSpan w:val="2"/>
            <w:vAlign w:val="center"/>
          </w:tcPr>
          <w:p w14:paraId="45C1C6B1" w14:textId="6E12098D" w:rsidR="00A602AF" w:rsidRDefault="00C77F2B" w:rsidP="00A123DD">
            <w:pPr>
              <w:pStyle w:val="Heading1"/>
            </w:pPr>
            <w:r>
              <w:t>Term Project</w:t>
            </w:r>
          </w:p>
          <w:p w14:paraId="35F03C28" w14:textId="77777777" w:rsidR="00C77F2B" w:rsidRPr="00C77F2B" w:rsidRDefault="00C77F2B" w:rsidP="00C77F2B">
            <w:r>
              <w:t xml:space="preserve"> BEHAVIOURAL ANALYSIS OF ABSENTISM AT WORK</w:t>
            </w:r>
          </w:p>
        </w:tc>
      </w:tr>
      <w:tr w:rsidR="00A602AF" w14:paraId="58AAAD87" w14:textId="77777777" w:rsidTr="00A07DCE">
        <w:trPr>
          <w:trHeight w:val="8895"/>
        </w:trPr>
        <w:tc>
          <w:tcPr>
            <w:tcW w:w="4675" w:type="dxa"/>
            <w:vAlign w:val="center"/>
          </w:tcPr>
          <w:p w14:paraId="380B3562" w14:textId="77777777" w:rsidR="00A602AF" w:rsidRDefault="00A602AF" w:rsidP="00A602AF"/>
        </w:tc>
        <w:tc>
          <w:tcPr>
            <w:tcW w:w="4675" w:type="dxa"/>
          </w:tcPr>
          <w:p w14:paraId="210BB1A4" w14:textId="77777777" w:rsidR="00A602AF" w:rsidRDefault="00A602AF"/>
        </w:tc>
      </w:tr>
      <w:tr w:rsidR="00A602AF" w14:paraId="247CE47E" w14:textId="77777777" w:rsidTr="00A07DCE">
        <w:trPr>
          <w:trHeight w:val="2718"/>
        </w:trPr>
        <w:tc>
          <w:tcPr>
            <w:tcW w:w="4675" w:type="dxa"/>
          </w:tcPr>
          <w:p w14:paraId="26D002CA" w14:textId="77777777" w:rsidR="00A602AF" w:rsidRDefault="00C77F2B" w:rsidP="00A602AF">
            <w:pPr>
              <w:pStyle w:val="Heading2"/>
            </w:pPr>
            <w:r>
              <w:t>CSIS-3290-001</w:t>
            </w:r>
          </w:p>
          <w:p w14:paraId="1507C4B2" w14:textId="77777777" w:rsidR="00C77F2B" w:rsidRDefault="00C77F2B" w:rsidP="00C77F2B">
            <w:pPr>
              <w:rPr>
                <w:sz w:val="22"/>
                <w:szCs w:val="22"/>
              </w:rPr>
            </w:pPr>
            <w:r w:rsidRPr="00C77F2B">
              <w:rPr>
                <w:sz w:val="22"/>
                <w:szCs w:val="22"/>
              </w:rPr>
              <w:t>FUNDAMENTAL OF MACHINE LEARNING</w:t>
            </w:r>
          </w:p>
          <w:p w14:paraId="661194D0" w14:textId="77777777" w:rsidR="00C77F2B" w:rsidRPr="00C77F2B" w:rsidRDefault="00C77F2B" w:rsidP="00C77F2B">
            <w:pPr>
              <w:rPr>
                <w:sz w:val="22"/>
                <w:szCs w:val="22"/>
              </w:rPr>
            </w:pPr>
          </w:p>
          <w:p w14:paraId="4B86D996" w14:textId="77777777" w:rsidR="00A602AF" w:rsidRPr="00A602AF" w:rsidRDefault="00C77F2B" w:rsidP="00A602AF">
            <w:pPr>
              <w:pStyle w:val="Heading2"/>
            </w:pPr>
            <w:r>
              <w:t>JULY 06, 2020</w:t>
            </w:r>
          </w:p>
          <w:p w14:paraId="0F562A29" w14:textId="77777777" w:rsidR="00A602AF" w:rsidRDefault="00C77F2B" w:rsidP="00A123DD">
            <w:pPr>
              <w:pStyle w:val="Heading2"/>
            </w:pPr>
            <w:r>
              <w:t>HARSHIT BANSAL</w:t>
            </w:r>
          </w:p>
          <w:p w14:paraId="779C1220" w14:textId="77777777" w:rsidR="00C77F2B" w:rsidRPr="00C77F2B" w:rsidRDefault="00C77F2B" w:rsidP="00C77F2B">
            <w:r>
              <w:t>300303010</w:t>
            </w:r>
          </w:p>
        </w:tc>
        <w:tc>
          <w:tcPr>
            <w:tcW w:w="4675" w:type="dxa"/>
          </w:tcPr>
          <w:p w14:paraId="39704E69" w14:textId="77777777" w:rsidR="00A602AF" w:rsidRDefault="00A602AF"/>
        </w:tc>
      </w:tr>
    </w:tbl>
    <w:p w14:paraId="66568126" w14:textId="77777777" w:rsidR="00A602AF" w:rsidRDefault="00A602AF"/>
    <w:p w14:paraId="1FA584AB" w14:textId="77777777" w:rsidR="009B2968" w:rsidRDefault="009B29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773"/>
        <w:gridCol w:w="1196"/>
        <w:gridCol w:w="1990"/>
        <w:gridCol w:w="3401"/>
      </w:tblGrid>
      <w:tr w:rsidR="00C77F2B" w14:paraId="1193C46A" w14:textId="77777777" w:rsidTr="00C77F2B">
        <w:trPr>
          <w:trHeight w:val="780"/>
        </w:trPr>
        <w:tc>
          <w:tcPr>
            <w:tcW w:w="2773" w:type="dxa"/>
          </w:tcPr>
          <w:p w14:paraId="2BDF633F" w14:textId="77777777" w:rsidR="009B2968" w:rsidRDefault="009B2968"/>
        </w:tc>
        <w:tc>
          <w:tcPr>
            <w:tcW w:w="3186" w:type="dxa"/>
            <w:gridSpan w:val="2"/>
          </w:tcPr>
          <w:p w14:paraId="33EF3A89" w14:textId="77777777" w:rsidR="009B2968" w:rsidRDefault="009B2968"/>
        </w:tc>
        <w:tc>
          <w:tcPr>
            <w:tcW w:w="3401" w:type="dxa"/>
          </w:tcPr>
          <w:p w14:paraId="7BA55AA7" w14:textId="77777777" w:rsidR="009B2968" w:rsidRDefault="009B2968"/>
        </w:tc>
      </w:tr>
      <w:tr w:rsidR="009B2968" w14:paraId="5479B912" w14:textId="77777777" w:rsidTr="00C77F2B">
        <w:trPr>
          <w:trHeight w:val="1576"/>
        </w:trPr>
        <w:tc>
          <w:tcPr>
            <w:tcW w:w="9360" w:type="dxa"/>
            <w:gridSpan w:val="4"/>
          </w:tcPr>
          <w:p w14:paraId="6CE2C0D7" w14:textId="77777777" w:rsidR="00C77F2B" w:rsidRDefault="00C77F2B" w:rsidP="00A123DD">
            <w:pPr>
              <w:pStyle w:val="Heading3"/>
            </w:pPr>
          </w:p>
          <w:p w14:paraId="520CE9FF" w14:textId="77777777" w:rsidR="009B2968" w:rsidRPr="009B2968" w:rsidRDefault="00C77F2B" w:rsidP="00A123DD">
            <w:pPr>
              <w:pStyle w:val="Heading3"/>
            </w:pPr>
            <w:r>
              <w:rPr>
                <w:noProof/>
              </w:rPr>
              <mc:AlternateContent>
                <mc:Choice Requires="wps">
                  <w:drawing>
                    <wp:anchor distT="0" distB="0" distL="114300" distR="114300" simplePos="0" relativeHeight="251679744" behindDoc="0" locked="0" layoutInCell="1" allowOverlap="1" wp14:anchorId="1A9C2B0A" wp14:editId="742BDDCB">
                      <wp:simplePos x="0" y="0"/>
                      <wp:positionH relativeFrom="column">
                        <wp:posOffset>2701290</wp:posOffset>
                      </wp:positionH>
                      <wp:positionV relativeFrom="paragraph">
                        <wp:posOffset>577143</wp:posOffset>
                      </wp:positionV>
                      <wp:extent cx="2777490" cy="41084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77490" cy="4108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C9978C4" w14:textId="77777777" w:rsidR="00C77F2B" w:rsidRPr="00C77F2B" w:rsidRDefault="00C77F2B" w:rsidP="00C77F2B">
                                  <w:pPr>
                                    <w:jc w:val="center"/>
                                    <w:rPr>
                                      <w:b/>
                                      <w:bCs/>
                                      <w:color w:val="E2B80F" w:themeColor="accent1"/>
                                      <w:sz w:val="28"/>
                                      <w:szCs w:val="28"/>
                                      <w:lang w:val="en-CA"/>
                                    </w:rPr>
                                  </w:pPr>
                                  <w:r w:rsidRPr="00C77F2B">
                                    <w:rPr>
                                      <w:b/>
                                      <w:bCs/>
                                      <w:color w:val="E2B80F" w:themeColor="accent1"/>
                                      <w:sz w:val="28"/>
                                      <w:szCs w:val="28"/>
                                      <w:lang w:val="en-CA"/>
                                    </w:rPr>
                                    <w:t>PROBLEM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C2B0A" id="_x0000_t202" coordsize="21600,21600" o:spt="202" path="m,l,21600r21600,l21600,xe">
                      <v:stroke joinstyle="miter"/>
                      <v:path gradientshapeok="t" o:connecttype="rect"/>
                    </v:shapetype>
                    <v:shape id="Text Box 13" o:spid="_x0000_s1026" type="#_x0000_t202" style="position:absolute;left:0;text-align:left;margin-left:212.7pt;margin-top:45.45pt;width:218.7pt;height:3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" filled="f" stroked="f" strokeweight="1pt">
                      <v:stroke miterlimit="4"/>
                      <v:textbox inset="4pt,4pt,4pt,4pt">
                        <w:txbxContent>
                          <w:p w14:paraId="1C9978C4" w14:textId="77777777" w:rsidR="00C77F2B" w:rsidRPr="00C77F2B" w:rsidRDefault="00C77F2B" w:rsidP="00C77F2B">
                            <w:pPr>
                              <w:jc w:val="center"/>
                              <w:rPr>
                                <w:b/>
                                <w:bCs/>
                                <w:color w:val="E2B80F" w:themeColor="accent1"/>
                                <w:sz w:val="28"/>
                                <w:szCs w:val="28"/>
                                <w:lang w:val="en-CA"/>
                              </w:rPr>
                            </w:pPr>
                            <w:r w:rsidRPr="00C77F2B">
                              <w:rPr>
                                <w:b/>
                                <w:bCs/>
                                <w:color w:val="E2B80F" w:themeColor="accent1"/>
                                <w:sz w:val="28"/>
                                <w:szCs w:val="28"/>
                                <w:lang w:val="en-CA"/>
                              </w:rPr>
                              <w:t>PROBLEM</w:t>
                            </w:r>
                          </w:p>
                        </w:txbxContent>
                      </v:textbox>
                    </v:shape>
                  </w:pict>
                </mc:Fallback>
              </mc:AlternateContent>
            </w:r>
            <w:r>
              <w:t>DISCOVERY</w:t>
            </w:r>
          </w:p>
        </w:tc>
      </w:tr>
      <w:tr w:rsidR="00C77F2B" w14:paraId="51A67B5E" w14:textId="77777777" w:rsidTr="00C77F2B">
        <w:trPr>
          <w:trHeight w:val="8256"/>
        </w:trPr>
        <w:tc>
          <w:tcPr>
            <w:tcW w:w="3969" w:type="dxa"/>
            <w:gridSpan w:val="2"/>
          </w:tcPr>
          <w:p w14:paraId="5CBDD4C8" w14:textId="77777777" w:rsidR="009B2968" w:rsidRPr="00E832AC" w:rsidRDefault="00C77F2B" w:rsidP="00E832AC">
            <w:pPr>
              <w:pStyle w:val="Heading5"/>
            </w:pPr>
            <w:r>
              <w:t>ABSTRACT</w:t>
            </w:r>
          </w:p>
          <w:p w14:paraId="7998F669" w14:textId="77777777" w:rsidR="009B2968" w:rsidRDefault="009B2968" w:rsidP="009B2968"/>
          <w:p w14:paraId="7C3220B6" w14:textId="77777777" w:rsidR="00A123DD" w:rsidRDefault="00C77F2B" w:rsidP="00C77F2B">
            <w:pPr>
              <w:pStyle w:val="Text"/>
            </w:pPr>
            <w:r w:rsidRPr="00227527">
              <w:t>The database was created with records of absenteeism at work from July 2007 to July 2010 at a courier company in Brazil.</w:t>
            </w:r>
          </w:p>
          <w:p w14:paraId="2A1DEF03" w14:textId="77777777" w:rsidR="00C77F2B" w:rsidRDefault="00C77F2B" w:rsidP="00C77F2B">
            <w:pPr>
              <w:pStyle w:val="Text"/>
            </w:pPr>
          </w:p>
          <w:p w14:paraId="59671A88" w14:textId="77777777" w:rsidR="00C77F2B" w:rsidRDefault="00C77F2B" w:rsidP="00C77F2B">
            <w:pPr>
              <w:pStyle w:val="Text"/>
            </w:pPr>
            <w:r>
              <w:t>The dataset contain attribute that explain the different reasons for not making up on the job.</w:t>
            </w:r>
          </w:p>
          <w:p w14:paraId="6371C871" w14:textId="77777777" w:rsidR="00C77F2B" w:rsidRDefault="00C77F2B" w:rsidP="00C77F2B">
            <w:pPr>
              <w:pStyle w:val="Text"/>
            </w:pPr>
          </w:p>
          <w:p w14:paraId="1F238C9E" w14:textId="77777777" w:rsidR="009B2968" w:rsidRDefault="00C77F2B" w:rsidP="00C77F2B">
            <w:pPr>
              <w:pStyle w:val="Text"/>
            </w:pPr>
            <w:r>
              <w:t xml:space="preserve">I choose this database so as to get insights and also to share this insight with any organization that I might work with. These analytics will provide me a satisfactory goal of factors responsible for absenteeism. </w:t>
            </w:r>
          </w:p>
        </w:tc>
        <w:tc>
          <w:tcPr>
            <w:tcW w:w="5391" w:type="dxa"/>
            <w:gridSpan w:val="2"/>
            <w:vMerge w:val="restart"/>
            <w:vAlign w:val="bottom"/>
          </w:tcPr>
          <w:p w14:paraId="31D63CA7" w14:textId="77777777" w:rsidR="009B2968" w:rsidRDefault="00C77F2B" w:rsidP="00211CE6">
            <w:pPr>
              <w:pStyle w:val="ImageCaption"/>
            </w:pPr>
            <w:r>
              <w:rPr>
                <w:noProof/>
              </w:rPr>
              <mc:AlternateContent>
                <mc:Choice Requires="wpg">
                  <w:drawing>
                    <wp:anchor distT="0" distB="0" distL="114300" distR="114300" simplePos="0" relativeHeight="251680768" behindDoc="0" locked="0" layoutInCell="1" allowOverlap="1" wp14:anchorId="51E8B9AB" wp14:editId="6827B7F3">
                      <wp:simplePos x="0" y="0"/>
                      <wp:positionH relativeFrom="column">
                        <wp:posOffset>88265</wp:posOffset>
                      </wp:positionH>
                      <wp:positionV relativeFrom="paragraph">
                        <wp:posOffset>-4947920</wp:posOffset>
                      </wp:positionV>
                      <wp:extent cx="3234690" cy="1915160"/>
                      <wp:effectExtent l="0" t="0" r="3810" b="2540"/>
                      <wp:wrapNone/>
                      <wp:docPr id="6" name="Group 6"/>
                      <wp:cNvGraphicFramePr/>
                      <a:graphic xmlns:a="http://schemas.openxmlformats.org/drawingml/2006/main">
                        <a:graphicData uri="http://schemas.microsoft.com/office/word/2010/wordprocessingGroup">
                          <wpg:wgp>
                            <wpg:cNvGrpSpPr/>
                            <wpg:grpSpPr>
                              <a:xfrm>
                                <a:off x="0" y="0"/>
                                <a:ext cx="3234690" cy="1915160"/>
                                <a:chOff x="0" y="0"/>
                                <a:chExt cx="5943600" cy="3676098"/>
                              </a:xfrm>
                            </wpg:grpSpPr>
                            <pic:pic xmlns:pic="http://schemas.openxmlformats.org/drawingml/2006/picture">
                              <pic:nvPicPr>
                                <pic:cNvPr id="3" name="Picture 1" descr="File:Wikimood absent.png - Wikimedia Commons"/>
                                <pic:cNvPicPr>
                                  <a:picLocks noChangeAspect="1"/>
                                </pic:cNvPicPr>
                              </pic:nvPicPr>
                              <pic:blipFill rotWithShape="1">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rcRect l="2861" r="26" b="2122"/>
                                <a:stretch/>
                              </pic:blipFill>
                              <pic:spPr>
                                <a:xfrm>
                                  <a:off x="170102" y="0"/>
                                  <a:ext cx="5772047" cy="3364338"/>
                                </a:xfrm>
                                <a:prstGeom prst="rect">
                                  <a:avLst/>
                                </a:prstGeom>
                              </pic:spPr>
                            </pic:pic>
                            <wps:wsp>
                              <wps:cNvPr id="5" name="Text Box 3"/>
                              <wps:cNvSpPr txBox="1"/>
                              <wps:spPr>
                                <a:xfrm>
                                  <a:off x="0" y="3436703"/>
                                  <a:ext cx="5943600" cy="239395"/>
                                </a:xfrm>
                                <a:prstGeom prst="rect">
                                  <a:avLst/>
                                </a:prstGeom>
                                <a:solidFill>
                                  <a:prstClr val="white"/>
                                </a:solidFill>
                                <a:ln>
                                  <a:noFill/>
                                </a:ln>
                                <a:effectLst/>
                                <a:sp3d/>
                              </wps:spPr>
                              <wps:txbx>
                                <w:txbxContent>
                                  <w:p w14:paraId="0706AF47" w14:textId="77777777" w:rsidR="00C77F2B" w:rsidRPr="00C77F2B" w:rsidRDefault="00EE6228" w:rsidP="00C77F2B">
                                    <w:pPr>
                                      <w:rPr>
                                        <w:sz w:val="18"/>
                                        <w:szCs w:val="18"/>
                                      </w:rPr>
                                    </w:pPr>
                                    <w:hyperlink r:id="rId14" w:history="1">
                                      <w:r w:rsidR="00C77F2B" w:rsidRPr="00C77F2B">
                                        <w:rPr>
                                          <w:rStyle w:val="Hyperlink"/>
                                          <w:sz w:val="18"/>
                                          <w:szCs w:val="18"/>
                                        </w:rPr>
                                        <w:t>This Photo</w:t>
                                      </w:r>
                                    </w:hyperlink>
                                    <w:r w:rsidR="00C77F2B" w:rsidRPr="00C77F2B">
                                      <w:rPr>
                                        <w:sz w:val="18"/>
                                        <w:szCs w:val="18"/>
                                      </w:rPr>
                                      <w:t xml:space="preserve"> by Unknown Author is licensed under </w:t>
                                    </w:r>
                                    <w:hyperlink r:id="rId15" w:history="1">
                                      <w:r w:rsidR="00C77F2B" w:rsidRPr="00C77F2B">
                                        <w:rPr>
                                          <w:rStyle w:val="Hyperlink"/>
                                          <w:sz w:val="18"/>
                                          <w:szCs w:val="18"/>
                                        </w:rPr>
                                        <w:t>CC BY-SA</w:t>
                                      </w:r>
                                    </w:hyperlink>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E8B9AB" id="Group 6" o:spid="_x0000_s1027" style="position:absolute;left:0;text-align:left;margin-left:6.95pt;margin-top:-389.6pt;width:254.7pt;height:150.8pt;z-index:251680768" coordsize="59436,367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File:Wikimood absent.png - Wikimedia Commons" style="position:absolute;left:1701;width:57720;height:336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">
                        <v:imagedata r:id="rId16" o:title="Wikimood absent" cropbottom="1391f" cropleft="1875f" cropright="17f"/>
                      </v:shape>
                      <v:shape id="Text Box 3" o:spid="_x0000_s1029" type="#_x0000_t202" style="position:absolute;top:34367;width:59436;height:2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" stroked="f">
                        <v:textbox inset="4pt,4pt,4pt,4pt">
                          <w:txbxContent>
                            <w:p w14:paraId="0706AF47" w14:textId="77777777" w:rsidR="00C77F2B" w:rsidRPr="00C77F2B" w:rsidRDefault="00EE6228" w:rsidP="00C77F2B">
                              <w:pPr>
                                <w:rPr>
                                  <w:sz w:val="18"/>
                                  <w:szCs w:val="18"/>
                                </w:rPr>
                              </w:pPr>
                              <w:hyperlink r:id="rId17" w:history="1">
                                <w:r w:rsidR="00C77F2B" w:rsidRPr="00C77F2B">
                                  <w:rPr>
                                    <w:rStyle w:val="Hyperlink"/>
                                    <w:sz w:val="18"/>
                                    <w:szCs w:val="18"/>
                                  </w:rPr>
                                  <w:t>This Photo</w:t>
                                </w:r>
                              </w:hyperlink>
                              <w:r w:rsidR="00C77F2B" w:rsidRPr="00C77F2B">
                                <w:rPr>
                                  <w:sz w:val="18"/>
                                  <w:szCs w:val="18"/>
                                </w:rPr>
                                <w:t xml:space="preserve"> by Unknown Author is licensed under </w:t>
                              </w:r>
                              <w:hyperlink r:id="rId18" w:history="1">
                                <w:r w:rsidR="00C77F2B" w:rsidRPr="00C77F2B">
                                  <w:rPr>
                                    <w:rStyle w:val="Hyperlink"/>
                                    <w:sz w:val="18"/>
                                    <w:szCs w:val="18"/>
                                  </w:rPr>
                                  <w:t>CC BY-SA</w:t>
                                </w:r>
                              </w:hyperlink>
                            </w:p>
                          </w:txbxContent>
                        </v:textbox>
                      </v:shape>
                    </v:group>
                  </w:pict>
                </mc:Fallback>
              </mc:AlternateContent>
            </w:r>
            <w:r>
              <w:rPr>
                <w:noProof/>
              </w:rPr>
              <mc:AlternateContent>
                <mc:Choice Requires="wps">
                  <w:drawing>
                    <wp:anchor distT="0" distB="0" distL="114300" distR="114300" simplePos="0" relativeHeight="251678720" behindDoc="0" locked="0" layoutInCell="1" allowOverlap="1" wp14:anchorId="56C8D585" wp14:editId="71B42CE6">
                      <wp:simplePos x="0" y="0"/>
                      <wp:positionH relativeFrom="column">
                        <wp:posOffset>39370</wp:posOffset>
                      </wp:positionH>
                      <wp:positionV relativeFrom="paragraph">
                        <wp:posOffset>-6182995</wp:posOffset>
                      </wp:positionV>
                      <wp:extent cx="3159760" cy="740410"/>
                      <wp:effectExtent l="0" t="0" r="0" b="0"/>
                      <wp:wrapNone/>
                      <wp:docPr id="9" name="Text Box 9"/>
                      <wp:cNvGraphicFramePr/>
                      <a:graphic xmlns:a="http://schemas.openxmlformats.org/drawingml/2006/main">
                        <a:graphicData uri="http://schemas.microsoft.com/office/word/2010/wordprocessingShape">
                          <wps:wsp>
                            <wps:cNvSpPr txBox="1"/>
                            <wps:spPr>
                              <a:xfrm>
                                <a:off x="0" y="0"/>
                                <a:ext cx="3159760" cy="7404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CC33830" w14:textId="77777777" w:rsidR="00C77F2B" w:rsidRPr="00C77F2B" w:rsidRDefault="00C77F2B">
                                  <w:pPr>
                                    <w:rPr>
                                      <w:sz w:val="28"/>
                                      <w:szCs w:val="28"/>
                                      <w:lang w:val="en-CA"/>
                                    </w:rPr>
                                  </w:pPr>
                                  <w:r>
                                    <w:rPr>
                                      <w:sz w:val="28"/>
                                      <w:szCs w:val="28"/>
                                      <w:lang w:val="en-CA"/>
                                    </w:rPr>
                                    <w:t>To find out f</w:t>
                                  </w:r>
                                  <w:r w:rsidRPr="00C77F2B">
                                    <w:rPr>
                                      <w:sz w:val="28"/>
                                      <w:szCs w:val="28"/>
                                      <w:lang w:val="en-CA"/>
                                    </w:rPr>
                                    <w:t xml:space="preserve">actors affecting absenteeism at work. </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8D585" id="Text Box 9" o:spid="_x0000_s1030" type="#_x0000_t202" style="position:absolute;left:0;text-align:left;margin-left:3.1pt;margin-top:-486.85pt;width:248.8pt;height:5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" filled="f" stroked="f" strokeweight="1pt">
                      <v:stroke miterlimit="4"/>
                      <v:textbox inset="4pt,4pt,4pt,4pt">
                        <w:txbxContent>
                          <w:p w14:paraId="6CC33830" w14:textId="77777777" w:rsidR="00C77F2B" w:rsidRPr="00C77F2B" w:rsidRDefault="00C77F2B">
                            <w:pPr>
                              <w:rPr>
                                <w:sz w:val="28"/>
                                <w:szCs w:val="28"/>
                                <w:lang w:val="en-CA"/>
                              </w:rPr>
                            </w:pPr>
                            <w:r>
                              <w:rPr>
                                <w:sz w:val="28"/>
                                <w:szCs w:val="28"/>
                                <w:lang w:val="en-CA"/>
                              </w:rPr>
                              <w:t>To find out f</w:t>
                            </w:r>
                            <w:r w:rsidRPr="00C77F2B">
                              <w:rPr>
                                <w:sz w:val="28"/>
                                <w:szCs w:val="28"/>
                                <w:lang w:val="en-CA"/>
                              </w:rPr>
                              <w:t xml:space="preserve">actors affecting absenteeism at work. </w:t>
                            </w:r>
                          </w:p>
                        </w:txbxContent>
                      </v:textbox>
                    </v:shape>
                  </w:pict>
                </mc:Fallback>
              </mc:AlternateContent>
            </w:r>
          </w:p>
          <w:p w14:paraId="02E18F70" w14:textId="77777777" w:rsidR="00211CE6" w:rsidRDefault="00211CE6" w:rsidP="00211CE6">
            <w:pPr>
              <w:pStyle w:val="ImageCaption"/>
              <w:jc w:val="both"/>
            </w:pPr>
          </w:p>
          <w:p w14:paraId="22487B14" w14:textId="77777777" w:rsidR="00211CE6" w:rsidRDefault="00211CE6" w:rsidP="00211CE6">
            <w:pPr>
              <w:pStyle w:val="ImageCaption"/>
            </w:pPr>
          </w:p>
        </w:tc>
      </w:tr>
      <w:tr w:rsidR="00C77F2B" w14:paraId="08C7B63F" w14:textId="77777777" w:rsidTr="00C77F2B">
        <w:trPr>
          <w:trHeight w:val="2750"/>
        </w:trPr>
        <w:tc>
          <w:tcPr>
            <w:tcW w:w="3969" w:type="dxa"/>
            <w:gridSpan w:val="2"/>
            <w:vAlign w:val="center"/>
          </w:tcPr>
          <w:p w14:paraId="7AD7B277" w14:textId="77777777" w:rsidR="009B2968" w:rsidRDefault="009B2968" w:rsidP="009B2968"/>
        </w:tc>
        <w:tc>
          <w:tcPr>
            <w:tcW w:w="5391" w:type="dxa"/>
            <w:gridSpan w:val="2"/>
            <w:vMerge/>
          </w:tcPr>
          <w:p w14:paraId="3FE67FF5" w14:textId="77777777" w:rsidR="009B2968" w:rsidRDefault="009B2968"/>
        </w:tc>
      </w:tr>
    </w:tbl>
    <w:p w14:paraId="70A73300" w14:textId="77777777" w:rsidR="009B2968" w:rsidRDefault="009B2968"/>
    <w:p w14:paraId="595C75F8" w14:textId="77777777" w:rsidR="00211CE6" w:rsidRDefault="00211CE6" w:rsidP="00211CE6">
      <w:pPr>
        <w:pStyle w:val="GraphicAnchor"/>
      </w:pPr>
    </w:p>
    <w:p w14:paraId="4B268562" w14:textId="77777777" w:rsidR="00211CE6" w:rsidRDefault="00211C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14:paraId="1F680B09" w14:textId="77777777" w:rsidTr="00A07DCE">
        <w:trPr>
          <w:trHeight w:val="1140"/>
        </w:trPr>
        <w:tc>
          <w:tcPr>
            <w:tcW w:w="1558" w:type="dxa"/>
          </w:tcPr>
          <w:p w14:paraId="1FD7D5B9" w14:textId="77777777" w:rsidR="000359D1" w:rsidRPr="00E44B70" w:rsidRDefault="00C3007A" w:rsidP="000359D1">
            <w:pPr>
              <w:pStyle w:val="Text"/>
            </w:pPr>
            <w:r w:rsidRPr="00E44B70">
              <w:rPr>
                <w:noProof/>
                <w:lang w:eastAsia="en-AU"/>
              </w:rPr>
              <w:drawing>
                <wp:anchor distT="0" distB="0" distL="114300" distR="114300" simplePos="0" relativeHeight="251677696" behindDoc="1" locked="0" layoutInCell="1" allowOverlap="1" wp14:anchorId="282B6EBD" wp14:editId="254413D1">
                  <wp:simplePos x="0" y="0"/>
                  <wp:positionH relativeFrom="margin">
                    <wp:posOffset>0</wp:posOffset>
                  </wp:positionH>
                  <wp:positionV relativeFrom="margin">
                    <wp:posOffset>3810</wp:posOffset>
                  </wp:positionV>
                  <wp:extent cx="5943600" cy="8458200"/>
                  <wp:effectExtent l="0" t="0" r="0"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4.png"/>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5943600" cy="8458200"/>
                          </a:xfrm>
                          <a:prstGeom prst="rect">
                            <a:avLst/>
                          </a:prstGeom>
                        </pic:spPr>
                      </pic:pic>
                    </a:graphicData>
                  </a:graphic>
                  <wp14:sizeRelH relativeFrom="page">
                    <wp14:pctWidth>0</wp14:pctWidth>
                  </wp14:sizeRelH>
                  <wp14:sizeRelV relativeFrom="page">
                    <wp14:pctHeight>0</wp14:pctHeight>
                  </wp14:sizeRelV>
                </wp:anchor>
              </w:drawing>
            </w:r>
            <w:r w:rsidR="009B72D4" w:rsidRPr="00E44B70">
              <w:rPr>
                <w:noProof/>
                <w:lang w:eastAsia="en-AU"/>
              </w:rPr>
              <mc:AlternateContent>
                <mc:Choice Requires="wps">
                  <w:drawing>
                    <wp:anchor distT="0" distB="0" distL="114300" distR="114300" simplePos="0" relativeHeight="251669504" behindDoc="0" locked="0" layoutInCell="1" allowOverlap="1" wp14:anchorId="3FB8F385" wp14:editId="356310CE">
                      <wp:simplePos x="0" y="0"/>
                      <wp:positionH relativeFrom="column">
                        <wp:posOffset>798830</wp:posOffset>
                      </wp:positionH>
                      <wp:positionV relativeFrom="paragraph">
                        <wp:posOffset>558659</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CABBCBA" id="Shape" o:spid="_x0000_s1026" style="position:absolute;margin-left:62.9pt;margin-top:44pt;width:341.7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" path="m,l,21600r931,l931,11012r19738,l20669,21600r931,l21600,,,xe" fillcolor="#e2b80f [3204]" stroked="f" strokeweight="1pt">
                      <v:stroke miterlimit="4" joinstyle="miter"/>
                      <v:path arrowok="t" o:extrusionok="f" o:connecttype="custom" o:connectlocs="2169795,170498;2169795,170498;2169795,170498;2169795,170498" o:connectangles="0,90,180,270"/>
                    </v:shape>
                  </w:pict>
                </mc:Fallback>
              </mc:AlternateContent>
            </w:r>
          </w:p>
        </w:tc>
        <w:tc>
          <w:tcPr>
            <w:tcW w:w="6232" w:type="dxa"/>
            <w:vAlign w:val="center"/>
          </w:tcPr>
          <w:p w14:paraId="362EDADF" w14:textId="77777777" w:rsidR="000359D1" w:rsidRDefault="000359D1" w:rsidP="000359D1">
            <w:pPr>
              <w:pStyle w:val="Text"/>
            </w:pPr>
          </w:p>
        </w:tc>
        <w:tc>
          <w:tcPr>
            <w:tcW w:w="1560" w:type="dxa"/>
          </w:tcPr>
          <w:p w14:paraId="3E8F6D7C" w14:textId="77777777" w:rsidR="000359D1" w:rsidRDefault="000359D1"/>
        </w:tc>
      </w:tr>
      <w:tr w:rsidR="000359D1" w14:paraId="6BB54963" w14:textId="77777777" w:rsidTr="00A07DCE">
        <w:trPr>
          <w:trHeight w:val="9244"/>
        </w:trPr>
        <w:tc>
          <w:tcPr>
            <w:tcW w:w="1558" w:type="dxa"/>
          </w:tcPr>
          <w:p w14:paraId="757C1BB4" w14:textId="77777777" w:rsidR="000359D1" w:rsidRDefault="000359D1" w:rsidP="000359D1">
            <w:pPr>
              <w:pStyle w:val="Text"/>
            </w:pPr>
          </w:p>
        </w:tc>
        <w:tc>
          <w:tcPr>
            <w:tcW w:w="6232" w:type="dxa"/>
            <w:shd w:val="clear" w:color="auto" w:fill="FFFFFF" w:themeFill="background1"/>
            <w:vAlign w:val="center"/>
          </w:tcPr>
          <w:p w14:paraId="353FB483" w14:textId="77777777" w:rsidR="000359D1" w:rsidRPr="00C77F2B" w:rsidRDefault="00C77F2B" w:rsidP="00C3007A">
            <w:pPr>
              <w:pStyle w:val="Heading4"/>
              <w:rPr>
                <w:sz w:val="24"/>
              </w:rPr>
            </w:pPr>
            <w:r>
              <w:rPr>
                <w:noProof/>
              </w:rPr>
              <mc:AlternateContent>
                <mc:Choice Requires="wps">
                  <w:drawing>
                    <wp:anchor distT="0" distB="0" distL="114300" distR="114300" simplePos="0" relativeHeight="251681792" behindDoc="0" locked="0" layoutInCell="1" allowOverlap="1" wp14:anchorId="3488805C" wp14:editId="73B114DF">
                      <wp:simplePos x="0" y="0"/>
                      <wp:positionH relativeFrom="column">
                        <wp:posOffset>734060</wp:posOffset>
                      </wp:positionH>
                      <wp:positionV relativeFrom="paragraph">
                        <wp:posOffset>-712470</wp:posOffset>
                      </wp:positionV>
                      <wp:extent cx="2447925" cy="3067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47925" cy="30670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98C21F0" w14:textId="77777777" w:rsidR="00C77F2B" w:rsidRPr="00C77F2B" w:rsidRDefault="00C77F2B" w:rsidP="00C77F2B">
                                  <w:pPr>
                                    <w:jc w:val="center"/>
                                    <w:rPr>
                                      <w:color w:val="E2B80F" w:themeColor="accent1"/>
                                      <w:sz w:val="48"/>
                                      <w:szCs w:val="4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7F2B">
                                    <w:rPr>
                                      <w:color w:val="E2B80F" w:themeColor="accent1"/>
                                      <w:sz w:val="48"/>
                                      <w:szCs w:val="4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HYPOTHESIS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88805C" id="Text Box 18" o:spid="_x0000_s1031" type="#_x0000_t202" style="position:absolute;left:0;text-align:left;margin-left:57.8pt;margin-top:-56.1pt;width:192.75pt;height:2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" filled="f" stroked="f" strokeweight="1pt">
                      <v:stroke miterlimit="4"/>
                      <v:textbox style="mso-fit-shape-to-text:t" inset="4pt,4pt,4pt,4pt">
                        <w:txbxContent>
                          <w:p w14:paraId="398C21F0" w14:textId="77777777" w:rsidR="00C77F2B" w:rsidRPr="00C77F2B" w:rsidRDefault="00C77F2B" w:rsidP="00C77F2B">
                            <w:pPr>
                              <w:jc w:val="center"/>
                              <w:rPr>
                                <w:color w:val="E2B80F" w:themeColor="accent1"/>
                                <w:sz w:val="48"/>
                                <w:szCs w:val="4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7F2B">
                              <w:rPr>
                                <w:color w:val="E2B80F" w:themeColor="accent1"/>
                                <w:sz w:val="48"/>
                                <w:szCs w:val="4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HYPOTHESIS</w:t>
                            </w:r>
                          </w:p>
                        </w:txbxContent>
                      </v:textbox>
                    </v:shape>
                  </w:pict>
                </mc:Fallback>
              </mc:AlternateContent>
            </w:r>
            <w:r>
              <w:rPr>
                <w:sz w:val="24"/>
              </w:rPr>
              <w:t xml:space="preserve">TO STUDY THE FACTORS AFFECTING ABSENTEESM WE ASSUME THAT DISTANCE FROM RESIDENCE PLAY AN IMPORTANT ROLE IN THE STUDY MENTIONED ABOVE. ALSO, WE ASSUME THAT THERE IS A HIKE IN ABSENTEESM DURING HOLIDAY SEASON. WE WILL ANALYSE AND SEE IF OUR HYPOTHESIS IS CORRECT. </w:t>
            </w:r>
          </w:p>
        </w:tc>
        <w:tc>
          <w:tcPr>
            <w:tcW w:w="1560" w:type="dxa"/>
          </w:tcPr>
          <w:p w14:paraId="67FCE39F" w14:textId="77777777" w:rsidR="000359D1" w:rsidRDefault="000359D1"/>
        </w:tc>
      </w:tr>
      <w:tr w:rsidR="000359D1" w14:paraId="31B01E7E" w14:textId="77777777" w:rsidTr="00A07DCE">
        <w:trPr>
          <w:trHeight w:val="2955"/>
        </w:trPr>
        <w:tc>
          <w:tcPr>
            <w:tcW w:w="1558" w:type="dxa"/>
          </w:tcPr>
          <w:p w14:paraId="24CD5A1F" w14:textId="77777777" w:rsidR="000359D1" w:rsidRDefault="000359D1" w:rsidP="000359D1">
            <w:pPr>
              <w:pStyle w:val="Text"/>
            </w:pPr>
          </w:p>
        </w:tc>
        <w:tc>
          <w:tcPr>
            <w:tcW w:w="6232" w:type="dxa"/>
            <w:vAlign w:val="center"/>
          </w:tcPr>
          <w:p w14:paraId="7507142D" w14:textId="77777777" w:rsidR="000359D1" w:rsidRDefault="00C77F2B" w:rsidP="000359D1">
            <w:pPr>
              <w:pStyle w:val="Text"/>
              <w:jc w:val="center"/>
            </w:pPr>
            <w:r w:rsidRPr="00E44B70">
              <w:rPr>
                <w:noProof/>
                <w:lang w:eastAsia="en-AU"/>
              </w:rPr>
              <mc:AlternateContent>
                <mc:Choice Requires="wps">
                  <w:drawing>
                    <wp:anchor distT="0" distB="0" distL="114300" distR="114300" simplePos="0" relativeHeight="251671552" behindDoc="0" locked="0" layoutInCell="1" allowOverlap="1" wp14:anchorId="6B7AABD7" wp14:editId="5C1F489F">
                      <wp:simplePos x="0" y="0"/>
                      <wp:positionH relativeFrom="column">
                        <wp:posOffset>-191135</wp:posOffset>
                      </wp:positionH>
                      <wp:positionV relativeFrom="paragraph">
                        <wp:posOffset>95250</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7203CE0" id="Shape" o:spid="_x0000_s1026" style="position:absolute;margin-left:-15.05pt;margin-top:7.5pt;width:341.55pt;height:26.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" path="m,l,21600r931,l931,11012r19738,l20669,21600r931,l21600,,,xe" fillcolor="#e2b80f [3204]" stroked="f" strokeweight="1pt">
                      <v:stroke miterlimit="4" joinstyle="miter"/>
                      <v:path arrowok="t" o:extrusionok="f" o:connecttype="custom" o:connectlocs="2168843,170815;2168843,170815;2168843,170815;2168843,170815" o:connectangles="0,90,180,270"/>
                    </v:shape>
                  </w:pict>
                </mc:Fallback>
              </mc:AlternateContent>
            </w:r>
            <w:r w:rsidR="000359D1" w:rsidRPr="00E44B70">
              <w:rPr>
                <w:noProof/>
                <w:lang w:eastAsia="en-AU"/>
              </w:rPr>
              <mc:AlternateContent>
                <mc:Choice Requires="wps">
                  <w:drawing>
                    <wp:inline distT="0" distB="0" distL="0" distR="0" wp14:anchorId="3731DCCB" wp14:editId="0EF03A35">
                      <wp:extent cx="2297574" cy="312516"/>
                      <wp:effectExtent l="0" t="0" r="1270" b="5080"/>
                      <wp:docPr id="14" name="Shape" descr="logo placeholder">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2297574" cy="312516"/>
                              </a:xfrm>
                              <a:custGeom>
                                <a:avLst/>
                                <a:gdLst/>
                                <a:ahLst/>
                                <a:cxnLst>
                                  <a:cxn ang="0">
                                    <a:pos x="wd2" y="hd2"/>
                                  </a:cxn>
                                  <a:cxn ang="5400000">
                                    <a:pos x="wd2" y="hd2"/>
                                  </a:cxn>
                                  <a:cxn ang="10800000">
                                    <a:pos x="wd2" y="hd2"/>
                                  </a:cxn>
                                  <a:cxn ang="16200000">
                                    <a:pos x="wd2" y="hd2"/>
                                  </a:cxn>
                                </a:cxnLst>
                                <a:rect l="0" t="0" r="r" b="b"/>
                                <a:pathLst>
                                  <a:path w="21600" h="21600" extrusionOk="0">
                                    <a:moveTo>
                                      <a:pt x="2091" y="14971"/>
                                    </a:moveTo>
                                    <a:cubicBezTo>
                                      <a:pt x="2048" y="15216"/>
                                      <a:pt x="1962" y="15371"/>
                                      <a:pt x="1832" y="15483"/>
                                    </a:cubicBezTo>
                                    <a:cubicBezTo>
                                      <a:pt x="1703" y="15594"/>
                                      <a:pt x="1574" y="15638"/>
                                      <a:pt x="1401" y="15638"/>
                                    </a:cubicBezTo>
                                    <a:cubicBezTo>
                                      <a:pt x="1186" y="15638"/>
                                      <a:pt x="992" y="15549"/>
                                      <a:pt x="862" y="15371"/>
                                    </a:cubicBezTo>
                                    <a:cubicBezTo>
                                      <a:pt x="711" y="15193"/>
                                      <a:pt x="647" y="14904"/>
                                      <a:pt x="647" y="14504"/>
                                    </a:cubicBezTo>
                                    <a:cubicBezTo>
                                      <a:pt x="647" y="14126"/>
                                      <a:pt x="711" y="13859"/>
                                      <a:pt x="862" y="13681"/>
                                    </a:cubicBezTo>
                                    <a:cubicBezTo>
                                      <a:pt x="1013" y="13503"/>
                                      <a:pt x="1186" y="13436"/>
                                      <a:pt x="1423" y="13436"/>
                                    </a:cubicBezTo>
                                    <a:cubicBezTo>
                                      <a:pt x="1595" y="13436"/>
                                      <a:pt x="1725" y="13481"/>
                                      <a:pt x="1854" y="13570"/>
                                    </a:cubicBezTo>
                                    <a:cubicBezTo>
                                      <a:pt x="1983" y="13658"/>
                                      <a:pt x="2048" y="13792"/>
                                      <a:pt x="2091" y="13970"/>
                                    </a:cubicBezTo>
                                    <a:lnTo>
                                      <a:pt x="2716" y="13814"/>
                                    </a:lnTo>
                                    <a:cubicBezTo>
                                      <a:pt x="2651" y="13547"/>
                                      <a:pt x="2544" y="13369"/>
                                      <a:pt x="2393" y="13236"/>
                                    </a:cubicBezTo>
                                    <a:cubicBezTo>
                                      <a:pt x="2156" y="13013"/>
                                      <a:pt x="1854" y="12880"/>
                                      <a:pt x="1466" y="12880"/>
                                    </a:cubicBezTo>
                                    <a:cubicBezTo>
                                      <a:pt x="1035" y="12880"/>
                                      <a:pt x="690" y="13036"/>
                                      <a:pt x="410" y="13325"/>
                                    </a:cubicBezTo>
                                    <a:cubicBezTo>
                                      <a:pt x="151" y="13614"/>
                                      <a:pt x="0" y="14037"/>
                                      <a:pt x="0" y="14571"/>
                                    </a:cubicBezTo>
                                    <a:cubicBezTo>
                                      <a:pt x="0" y="15082"/>
                                      <a:pt x="129" y="15460"/>
                                      <a:pt x="388" y="15750"/>
                                    </a:cubicBezTo>
                                    <a:cubicBezTo>
                                      <a:pt x="647" y="16039"/>
                                      <a:pt x="992" y="16194"/>
                                      <a:pt x="1401" y="16194"/>
                                    </a:cubicBezTo>
                                    <a:cubicBezTo>
                                      <a:pt x="1725" y="16194"/>
                                      <a:pt x="2005" y="16105"/>
                                      <a:pt x="2220" y="15950"/>
                                    </a:cubicBezTo>
                                    <a:cubicBezTo>
                                      <a:pt x="2436" y="15772"/>
                                      <a:pt x="2587" y="15527"/>
                                      <a:pt x="2695" y="15171"/>
                                    </a:cubicBezTo>
                                    <a:lnTo>
                                      <a:pt x="2091" y="14971"/>
                                    </a:lnTo>
                                    <a:close/>
                                    <a:moveTo>
                                      <a:pt x="754" y="18330"/>
                                    </a:moveTo>
                                    <a:lnTo>
                                      <a:pt x="129" y="18330"/>
                                    </a:lnTo>
                                    <a:lnTo>
                                      <a:pt x="129" y="21489"/>
                                    </a:lnTo>
                                    <a:lnTo>
                                      <a:pt x="2307" y="21489"/>
                                    </a:lnTo>
                                    <a:lnTo>
                                      <a:pt x="2307" y="20955"/>
                                    </a:lnTo>
                                    <a:lnTo>
                                      <a:pt x="754" y="20955"/>
                                    </a:lnTo>
                                    <a:lnTo>
                                      <a:pt x="754" y="18330"/>
                                    </a:lnTo>
                                    <a:close/>
                                    <a:moveTo>
                                      <a:pt x="5152" y="10144"/>
                                    </a:moveTo>
                                    <a:cubicBezTo>
                                      <a:pt x="7868" y="10144"/>
                                      <a:pt x="10067" y="7875"/>
                                      <a:pt x="10067" y="5072"/>
                                    </a:cubicBezTo>
                                    <a:cubicBezTo>
                                      <a:pt x="10067" y="2269"/>
                                      <a:pt x="7868" y="0"/>
                                      <a:pt x="5152" y="0"/>
                                    </a:cubicBezTo>
                                    <a:cubicBezTo>
                                      <a:pt x="2436" y="0"/>
                                      <a:pt x="237" y="2269"/>
                                      <a:pt x="237" y="5072"/>
                                    </a:cubicBezTo>
                                    <a:cubicBezTo>
                                      <a:pt x="259" y="7875"/>
                                      <a:pt x="2457" y="10144"/>
                                      <a:pt x="5152" y="10144"/>
                                    </a:cubicBezTo>
                                    <a:close/>
                                    <a:moveTo>
                                      <a:pt x="5152" y="2091"/>
                                    </a:moveTo>
                                    <a:cubicBezTo>
                                      <a:pt x="6747" y="2091"/>
                                      <a:pt x="8041" y="3426"/>
                                      <a:pt x="8041" y="5072"/>
                                    </a:cubicBezTo>
                                    <a:cubicBezTo>
                                      <a:pt x="8041" y="6718"/>
                                      <a:pt x="6747" y="8053"/>
                                      <a:pt x="5152" y="8053"/>
                                    </a:cubicBezTo>
                                    <a:cubicBezTo>
                                      <a:pt x="3557" y="8053"/>
                                      <a:pt x="2263" y="6718"/>
                                      <a:pt x="2263" y="5072"/>
                                    </a:cubicBezTo>
                                    <a:cubicBezTo>
                                      <a:pt x="2263" y="3426"/>
                                      <a:pt x="3557" y="2091"/>
                                      <a:pt x="5152" y="2091"/>
                                    </a:cubicBezTo>
                                    <a:close/>
                                    <a:moveTo>
                                      <a:pt x="10822" y="14949"/>
                                    </a:moveTo>
                                    <a:lnTo>
                                      <a:pt x="11231" y="14949"/>
                                    </a:lnTo>
                                    <a:cubicBezTo>
                                      <a:pt x="11511" y="14949"/>
                                      <a:pt x="11727" y="14926"/>
                                      <a:pt x="11878" y="14904"/>
                                    </a:cubicBezTo>
                                    <a:cubicBezTo>
                                      <a:pt x="11986" y="14882"/>
                                      <a:pt x="12093" y="14837"/>
                                      <a:pt x="12201" y="14749"/>
                                    </a:cubicBezTo>
                                    <a:cubicBezTo>
                                      <a:pt x="12309" y="14682"/>
                                      <a:pt x="12395" y="14571"/>
                                      <a:pt x="12460" y="14437"/>
                                    </a:cubicBezTo>
                                    <a:cubicBezTo>
                                      <a:pt x="12525" y="14304"/>
                                      <a:pt x="12568" y="14148"/>
                                      <a:pt x="12568" y="13948"/>
                                    </a:cubicBezTo>
                                    <a:cubicBezTo>
                                      <a:pt x="12568" y="13703"/>
                                      <a:pt x="12503" y="13481"/>
                                      <a:pt x="12395" y="13325"/>
                                    </a:cubicBezTo>
                                    <a:cubicBezTo>
                                      <a:pt x="12266" y="13169"/>
                                      <a:pt x="12137" y="13058"/>
                                      <a:pt x="11943" y="13013"/>
                                    </a:cubicBezTo>
                                    <a:cubicBezTo>
                                      <a:pt x="11835" y="12991"/>
                                      <a:pt x="11576" y="12969"/>
                                      <a:pt x="11210" y="12969"/>
                                    </a:cubicBezTo>
                                    <a:lnTo>
                                      <a:pt x="10196" y="12969"/>
                                    </a:lnTo>
                                    <a:lnTo>
                                      <a:pt x="10196" y="16172"/>
                                    </a:lnTo>
                                    <a:lnTo>
                                      <a:pt x="10822" y="16172"/>
                                    </a:lnTo>
                                    <a:lnTo>
                                      <a:pt x="10822" y="14949"/>
                                    </a:lnTo>
                                    <a:close/>
                                    <a:moveTo>
                                      <a:pt x="10822" y="13503"/>
                                    </a:moveTo>
                                    <a:lnTo>
                                      <a:pt x="11123" y="13503"/>
                                    </a:lnTo>
                                    <a:cubicBezTo>
                                      <a:pt x="11339" y="13503"/>
                                      <a:pt x="11490" y="13503"/>
                                      <a:pt x="11576" y="13525"/>
                                    </a:cubicBezTo>
                                    <a:cubicBezTo>
                                      <a:pt x="11684" y="13547"/>
                                      <a:pt x="11770" y="13592"/>
                                      <a:pt x="11835" y="13658"/>
                                    </a:cubicBezTo>
                                    <a:cubicBezTo>
                                      <a:pt x="11899" y="13725"/>
                                      <a:pt x="11943" y="13836"/>
                                      <a:pt x="11943" y="13948"/>
                                    </a:cubicBezTo>
                                    <a:cubicBezTo>
                                      <a:pt x="11943" y="14037"/>
                                      <a:pt x="11921" y="14126"/>
                                      <a:pt x="11878" y="14192"/>
                                    </a:cubicBezTo>
                                    <a:cubicBezTo>
                                      <a:pt x="11835" y="14259"/>
                                      <a:pt x="11770" y="14326"/>
                                      <a:pt x="11684" y="14348"/>
                                    </a:cubicBezTo>
                                    <a:cubicBezTo>
                                      <a:pt x="11598" y="14370"/>
                                      <a:pt x="11447" y="14393"/>
                                      <a:pt x="11188" y="14393"/>
                                    </a:cubicBezTo>
                                    <a:lnTo>
                                      <a:pt x="10843" y="14393"/>
                                    </a:lnTo>
                                    <a:lnTo>
                                      <a:pt x="10843" y="13503"/>
                                    </a:lnTo>
                                    <a:close/>
                                    <a:moveTo>
                                      <a:pt x="7566" y="20332"/>
                                    </a:moveTo>
                                    <a:lnTo>
                                      <a:pt x="8278" y="20332"/>
                                    </a:lnTo>
                                    <a:lnTo>
                                      <a:pt x="8278" y="20732"/>
                                    </a:lnTo>
                                    <a:cubicBezTo>
                                      <a:pt x="8192" y="20799"/>
                                      <a:pt x="8062" y="20866"/>
                                      <a:pt x="7933" y="20933"/>
                                    </a:cubicBezTo>
                                    <a:cubicBezTo>
                                      <a:pt x="7804" y="20977"/>
                                      <a:pt x="7674" y="21022"/>
                                      <a:pt x="7545" y="21022"/>
                                    </a:cubicBezTo>
                                    <a:cubicBezTo>
                                      <a:pt x="7286" y="21022"/>
                                      <a:pt x="7071" y="20933"/>
                                      <a:pt x="6898" y="20732"/>
                                    </a:cubicBezTo>
                                    <a:cubicBezTo>
                                      <a:pt x="6726" y="20532"/>
                                      <a:pt x="6661" y="20265"/>
                                      <a:pt x="6661" y="19887"/>
                                    </a:cubicBezTo>
                                    <a:cubicBezTo>
                                      <a:pt x="6661" y="19531"/>
                                      <a:pt x="6747" y="19264"/>
                                      <a:pt x="6898" y="19086"/>
                                    </a:cubicBezTo>
                                    <a:cubicBezTo>
                                      <a:pt x="7049" y="18908"/>
                                      <a:pt x="7286" y="18819"/>
                                      <a:pt x="7545" y="18819"/>
                                    </a:cubicBezTo>
                                    <a:cubicBezTo>
                                      <a:pt x="7717" y="18819"/>
                                      <a:pt x="7868" y="18864"/>
                                      <a:pt x="7998" y="18953"/>
                                    </a:cubicBezTo>
                                    <a:cubicBezTo>
                                      <a:pt x="8127" y="19042"/>
                                      <a:pt x="8192" y="19175"/>
                                      <a:pt x="8235" y="19331"/>
                                    </a:cubicBezTo>
                                    <a:lnTo>
                                      <a:pt x="8860" y="19220"/>
                                    </a:lnTo>
                                    <a:cubicBezTo>
                                      <a:pt x="8795" y="18931"/>
                                      <a:pt x="8666" y="18686"/>
                                      <a:pt x="8450" y="18530"/>
                                    </a:cubicBezTo>
                                    <a:cubicBezTo>
                                      <a:pt x="8235" y="18374"/>
                                      <a:pt x="7933" y="18285"/>
                                      <a:pt x="7545" y="18285"/>
                                    </a:cubicBezTo>
                                    <a:cubicBezTo>
                                      <a:pt x="7243" y="18285"/>
                                      <a:pt x="7006" y="18330"/>
                                      <a:pt x="6812" y="18441"/>
                                    </a:cubicBezTo>
                                    <a:cubicBezTo>
                                      <a:pt x="6553" y="18575"/>
                                      <a:pt x="6359" y="18775"/>
                                      <a:pt x="6208" y="19042"/>
                                    </a:cubicBezTo>
                                    <a:cubicBezTo>
                                      <a:pt x="6057" y="19309"/>
                                      <a:pt x="6014" y="19598"/>
                                      <a:pt x="6014" y="19932"/>
                                    </a:cubicBezTo>
                                    <a:cubicBezTo>
                                      <a:pt x="6014" y="20243"/>
                                      <a:pt x="6079" y="20532"/>
                                      <a:pt x="6187" y="20777"/>
                                    </a:cubicBezTo>
                                    <a:cubicBezTo>
                                      <a:pt x="6316" y="21044"/>
                                      <a:pt x="6489" y="21244"/>
                                      <a:pt x="6726" y="21378"/>
                                    </a:cubicBezTo>
                                    <a:cubicBezTo>
                                      <a:pt x="6963" y="21511"/>
                                      <a:pt x="7243" y="21578"/>
                                      <a:pt x="7566" y="21578"/>
                                    </a:cubicBezTo>
                                    <a:cubicBezTo>
                                      <a:pt x="7825" y="21578"/>
                                      <a:pt x="8062" y="21533"/>
                                      <a:pt x="8321" y="21422"/>
                                    </a:cubicBezTo>
                                    <a:cubicBezTo>
                                      <a:pt x="8580" y="21333"/>
                                      <a:pt x="8752" y="21200"/>
                                      <a:pt x="8881" y="21066"/>
                                    </a:cubicBezTo>
                                    <a:lnTo>
                                      <a:pt x="8881" y="19798"/>
                                    </a:lnTo>
                                    <a:lnTo>
                                      <a:pt x="7545" y="19798"/>
                                    </a:lnTo>
                                    <a:lnTo>
                                      <a:pt x="7545" y="20332"/>
                                    </a:lnTo>
                                    <a:close/>
                                    <a:moveTo>
                                      <a:pt x="13646" y="12947"/>
                                    </a:moveTo>
                                    <a:lnTo>
                                      <a:pt x="12438" y="16150"/>
                                    </a:lnTo>
                                    <a:lnTo>
                                      <a:pt x="13107" y="16150"/>
                                    </a:lnTo>
                                    <a:lnTo>
                                      <a:pt x="13365" y="15416"/>
                                    </a:lnTo>
                                    <a:lnTo>
                                      <a:pt x="14594" y="15416"/>
                                    </a:lnTo>
                                    <a:lnTo>
                                      <a:pt x="14874" y="16150"/>
                                    </a:lnTo>
                                    <a:lnTo>
                                      <a:pt x="15564" y="16150"/>
                                    </a:lnTo>
                                    <a:lnTo>
                                      <a:pt x="14314" y="12947"/>
                                    </a:lnTo>
                                    <a:lnTo>
                                      <a:pt x="13646" y="12947"/>
                                    </a:lnTo>
                                    <a:close/>
                                    <a:moveTo>
                                      <a:pt x="13559" y="14882"/>
                                    </a:moveTo>
                                    <a:lnTo>
                                      <a:pt x="13969" y="13703"/>
                                    </a:lnTo>
                                    <a:lnTo>
                                      <a:pt x="14400" y="14882"/>
                                    </a:lnTo>
                                    <a:lnTo>
                                      <a:pt x="13559" y="14882"/>
                                    </a:lnTo>
                                    <a:close/>
                                    <a:moveTo>
                                      <a:pt x="17763" y="15082"/>
                                    </a:moveTo>
                                    <a:lnTo>
                                      <a:pt x="16491" y="12947"/>
                                    </a:lnTo>
                                    <a:lnTo>
                                      <a:pt x="15887" y="12947"/>
                                    </a:lnTo>
                                    <a:lnTo>
                                      <a:pt x="15887" y="16150"/>
                                    </a:lnTo>
                                    <a:lnTo>
                                      <a:pt x="16469" y="16150"/>
                                    </a:lnTo>
                                    <a:lnTo>
                                      <a:pt x="16469" y="14059"/>
                                    </a:lnTo>
                                    <a:lnTo>
                                      <a:pt x="17720" y="16150"/>
                                    </a:lnTo>
                                    <a:lnTo>
                                      <a:pt x="18345" y="16150"/>
                                    </a:lnTo>
                                    <a:lnTo>
                                      <a:pt x="18345" y="12947"/>
                                    </a:lnTo>
                                    <a:lnTo>
                                      <a:pt x="17763" y="12947"/>
                                    </a:lnTo>
                                    <a:lnTo>
                                      <a:pt x="17763" y="15082"/>
                                    </a:lnTo>
                                    <a:close/>
                                    <a:moveTo>
                                      <a:pt x="4117" y="18263"/>
                                    </a:moveTo>
                                    <a:cubicBezTo>
                                      <a:pt x="3859" y="18263"/>
                                      <a:pt x="3643" y="18308"/>
                                      <a:pt x="3449" y="18397"/>
                                    </a:cubicBezTo>
                                    <a:cubicBezTo>
                                      <a:pt x="3298" y="18463"/>
                                      <a:pt x="3169" y="18552"/>
                                      <a:pt x="3040" y="18686"/>
                                    </a:cubicBezTo>
                                    <a:cubicBezTo>
                                      <a:pt x="2910" y="18819"/>
                                      <a:pt x="2824" y="18953"/>
                                      <a:pt x="2759" y="19131"/>
                                    </a:cubicBezTo>
                                    <a:cubicBezTo>
                                      <a:pt x="2673" y="19353"/>
                                      <a:pt x="2608" y="19620"/>
                                      <a:pt x="2608" y="19954"/>
                                    </a:cubicBezTo>
                                    <a:cubicBezTo>
                                      <a:pt x="2608" y="20466"/>
                                      <a:pt x="2738" y="20866"/>
                                      <a:pt x="3018" y="21155"/>
                                    </a:cubicBezTo>
                                    <a:cubicBezTo>
                                      <a:pt x="3298" y="21444"/>
                                      <a:pt x="3665" y="21600"/>
                                      <a:pt x="4117" y="21600"/>
                                    </a:cubicBezTo>
                                    <a:cubicBezTo>
                                      <a:pt x="4570" y="21600"/>
                                      <a:pt x="4937" y="21444"/>
                                      <a:pt x="5217" y="21155"/>
                                    </a:cubicBezTo>
                                    <a:cubicBezTo>
                                      <a:pt x="5497" y="20866"/>
                                      <a:pt x="5626" y="20465"/>
                                      <a:pt x="5626" y="19954"/>
                                    </a:cubicBezTo>
                                    <a:cubicBezTo>
                                      <a:pt x="5626" y="19442"/>
                                      <a:pt x="5497" y="19020"/>
                                      <a:pt x="5217" y="18730"/>
                                    </a:cubicBezTo>
                                    <a:cubicBezTo>
                                      <a:pt x="4937" y="18397"/>
                                      <a:pt x="4570" y="18263"/>
                                      <a:pt x="4117" y="18263"/>
                                    </a:cubicBezTo>
                                    <a:close/>
                                    <a:moveTo>
                                      <a:pt x="4743" y="20732"/>
                                    </a:moveTo>
                                    <a:cubicBezTo>
                                      <a:pt x="4592" y="20910"/>
                                      <a:pt x="4376" y="20999"/>
                                      <a:pt x="4139" y="20999"/>
                                    </a:cubicBezTo>
                                    <a:cubicBezTo>
                                      <a:pt x="3902" y="20999"/>
                                      <a:pt x="3686" y="20910"/>
                                      <a:pt x="3514" y="20710"/>
                                    </a:cubicBezTo>
                                    <a:cubicBezTo>
                                      <a:pt x="3341" y="20510"/>
                                      <a:pt x="3277" y="20243"/>
                                      <a:pt x="3277" y="19887"/>
                                    </a:cubicBezTo>
                                    <a:cubicBezTo>
                                      <a:pt x="3277" y="19509"/>
                                      <a:pt x="3363" y="19242"/>
                                      <a:pt x="3514" y="19064"/>
                                    </a:cubicBezTo>
                                    <a:cubicBezTo>
                                      <a:pt x="3665" y="18886"/>
                                      <a:pt x="3880" y="18797"/>
                                      <a:pt x="4139" y="18797"/>
                                    </a:cubicBezTo>
                                    <a:cubicBezTo>
                                      <a:pt x="4398" y="18797"/>
                                      <a:pt x="4613" y="18886"/>
                                      <a:pt x="4764" y="19064"/>
                                    </a:cubicBezTo>
                                    <a:cubicBezTo>
                                      <a:pt x="4915" y="19242"/>
                                      <a:pt x="5001" y="19509"/>
                                      <a:pt x="5001" y="19887"/>
                                    </a:cubicBezTo>
                                    <a:cubicBezTo>
                                      <a:pt x="4980" y="20265"/>
                                      <a:pt x="4893" y="20554"/>
                                      <a:pt x="4743" y="20732"/>
                                    </a:cubicBezTo>
                                    <a:close/>
                                    <a:moveTo>
                                      <a:pt x="20867" y="12947"/>
                                    </a:moveTo>
                                    <a:lnTo>
                                      <a:pt x="20156" y="14215"/>
                                    </a:lnTo>
                                    <a:lnTo>
                                      <a:pt x="19423" y="12947"/>
                                    </a:lnTo>
                                    <a:lnTo>
                                      <a:pt x="18690" y="12947"/>
                                    </a:lnTo>
                                    <a:lnTo>
                                      <a:pt x="19832" y="14793"/>
                                    </a:lnTo>
                                    <a:lnTo>
                                      <a:pt x="19832" y="16128"/>
                                    </a:lnTo>
                                    <a:lnTo>
                                      <a:pt x="20457" y="16128"/>
                                    </a:lnTo>
                                    <a:lnTo>
                                      <a:pt x="20457" y="14793"/>
                                    </a:lnTo>
                                    <a:lnTo>
                                      <a:pt x="21600" y="12947"/>
                                    </a:lnTo>
                                    <a:lnTo>
                                      <a:pt x="20867" y="12947"/>
                                    </a:lnTo>
                                    <a:close/>
                                    <a:moveTo>
                                      <a:pt x="5691" y="13347"/>
                                    </a:moveTo>
                                    <a:cubicBezTo>
                                      <a:pt x="5411" y="13058"/>
                                      <a:pt x="5044" y="12902"/>
                                      <a:pt x="4592" y="12902"/>
                                    </a:cubicBezTo>
                                    <a:cubicBezTo>
                                      <a:pt x="4333" y="12902"/>
                                      <a:pt x="4117" y="12947"/>
                                      <a:pt x="3923" y="13036"/>
                                    </a:cubicBezTo>
                                    <a:cubicBezTo>
                                      <a:pt x="3772" y="13102"/>
                                      <a:pt x="3643" y="13191"/>
                                      <a:pt x="3514" y="13325"/>
                                    </a:cubicBezTo>
                                    <a:cubicBezTo>
                                      <a:pt x="3384" y="13458"/>
                                      <a:pt x="3298" y="13592"/>
                                      <a:pt x="3234" y="13770"/>
                                    </a:cubicBezTo>
                                    <a:cubicBezTo>
                                      <a:pt x="3147" y="13992"/>
                                      <a:pt x="3083" y="14259"/>
                                      <a:pt x="3083" y="14593"/>
                                    </a:cubicBezTo>
                                    <a:cubicBezTo>
                                      <a:pt x="3083" y="15104"/>
                                      <a:pt x="3212" y="15505"/>
                                      <a:pt x="3492" y="15794"/>
                                    </a:cubicBezTo>
                                    <a:cubicBezTo>
                                      <a:pt x="3772" y="16083"/>
                                      <a:pt x="4139" y="16239"/>
                                      <a:pt x="4592" y="16239"/>
                                    </a:cubicBezTo>
                                    <a:cubicBezTo>
                                      <a:pt x="5044" y="16239"/>
                                      <a:pt x="5411" y="16083"/>
                                      <a:pt x="5691" y="15794"/>
                                    </a:cubicBezTo>
                                    <a:cubicBezTo>
                                      <a:pt x="5971" y="15505"/>
                                      <a:pt x="6101" y="15104"/>
                                      <a:pt x="6101" y="14593"/>
                                    </a:cubicBezTo>
                                    <a:cubicBezTo>
                                      <a:pt x="6101" y="14037"/>
                                      <a:pt x="5971" y="13636"/>
                                      <a:pt x="5691" y="13347"/>
                                    </a:cubicBezTo>
                                    <a:close/>
                                    <a:moveTo>
                                      <a:pt x="5217" y="15371"/>
                                    </a:moveTo>
                                    <a:cubicBezTo>
                                      <a:pt x="5066" y="15549"/>
                                      <a:pt x="4850" y="15638"/>
                                      <a:pt x="4613" y="15638"/>
                                    </a:cubicBezTo>
                                    <a:cubicBezTo>
                                      <a:pt x="4376" y="15638"/>
                                      <a:pt x="4160" y="15549"/>
                                      <a:pt x="3988" y="15349"/>
                                    </a:cubicBezTo>
                                    <a:cubicBezTo>
                                      <a:pt x="3816" y="15149"/>
                                      <a:pt x="3751" y="14882"/>
                                      <a:pt x="3751" y="14526"/>
                                    </a:cubicBezTo>
                                    <a:cubicBezTo>
                                      <a:pt x="3751" y="14148"/>
                                      <a:pt x="3837" y="13881"/>
                                      <a:pt x="3988" y="13703"/>
                                    </a:cubicBezTo>
                                    <a:cubicBezTo>
                                      <a:pt x="4139" y="13525"/>
                                      <a:pt x="4354" y="13436"/>
                                      <a:pt x="4613" y="13436"/>
                                    </a:cubicBezTo>
                                    <a:cubicBezTo>
                                      <a:pt x="4872" y="13436"/>
                                      <a:pt x="5087" y="13525"/>
                                      <a:pt x="5238" y="13703"/>
                                    </a:cubicBezTo>
                                    <a:cubicBezTo>
                                      <a:pt x="5389" y="13881"/>
                                      <a:pt x="5475" y="14148"/>
                                      <a:pt x="5475" y="14526"/>
                                    </a:cubicBezTo>
                                    <a:cubicBezTo>
                                      <a:pt x="5454" y="14904"/>
                                      <a:pt x="5389" y="15193"/>
                                      <a:pt x="5217" y="15371"/>
                                    </a:cubicBezTo>
                                    <a:close/>
                                    <a:moveTo>
                                      <a:pt x="9571" y="16150"/>
                                    </a:moveTo>
                                    <a:lnTo>
                                      <a:pt x="9571" y="12947"/>
                                    </a:lnTo>
                                    <a:lnTo>
                                      <a:pt x="8644" y="12947"/>
                                    </a:lnTo>
                                    <a:lnTo>
                                      <a:pt x="8084" y="15127"/>
                                    </a:lnTo>
                                    <a:lnTo>
                                      <a:pt x="7523" y="12947"/>
                                    </a:lnTo>
                                    <a:lnTo>
                                      <a:pt x="6596" y="12947"/>
                                    </a:lnTo>
                                    <a:lnTo>
                                      <a:pt x="6596" y="16150"/>
                                    </a:lnTo>
                                    <a:lnTo>
                                      <a:pt x="7178" y="16150"/>
                                    </a:lnTo>
                                    <a:lnTo>
                                      <a:pt x="7178" y="13636"/>
                                    </a:lnTo>
                                    <a:lnTo>
                                      <a:pt x="7782" y="16150"/>
                                    </a:lnTo>
                                    <a:lnTo>
                                      <a:pt x="8386" y="16150"/>
                                    </a:lnTo>
                                    <a:lnTo>
                                      <a:pt x="9011" y="13636"/>
                                    </a:lnTo>
                                    <a:lnTo>
                                      <a:pt x="9011" y="16150"/>
                                    </a:lnTo>
                                    <a:lnTo>
                                      <a:pt x="9571" y="16150"/>
                                    </a:lnTo>
                                    <a:close/>
                                    <a:moveTo>
                                      <a:pt x="10843" y="18263"/>
                                    </a:moveTo>
                                    <a:cubicBezTo>
                                      <a:pt x="10584" y="18263"/>
                                      <a:pt x="10369" y="18308"/>
                                      <a:pt x="10175" y="18397"/>
                                    </a:cubicBezTo>
                                    <a:cubicBezTo>
                                      <a:pt x="10024" y="18463"/>
                                      <a:pt x="9895" y="18552"/>
                                      <a:pt x="9765" y="18686"/>
                                    </a:cubicBezTo>
                                    <a:cubicBezTo>
                                      <a:pt x="9636" y="18819"/>
                                      <a:pt x="9550" y="18953"/>
                                      <a:pt x="9485" y="19131"/>
                                    </a:cubicBezTo>
                                    <a:cubicBezTo>
                                      <a:pt x="9399" y="19353"/>
                                      <a:pt x="9334" y="19620"/>
                                      <a:pt x="9334" y="19954"/>
                                    </a:cubicBezTo>
                                    <a:cubicBezTo>
                                      <a:pt x="9334" y="20466"/>
                                      <a:pt x="9463" y="20866"/>
                                      <a:pt x="9744" y="21155"/>
                                    </a:cubicBezTo>
                                    <a:cubicBezTo>
                                      <a:pt x="10024" y="21444"/>
                                      <a:pt x="10390" y="21600"/>
                                      <a:pt x="10843" y="21600"/>
                                    </a:cubicBezTo>
                                    <a:cubicBezTo>
                                      <a:pt x="11296" y="21600"/>
                                      <a:pt x="11662" y="21444"/>
                                      <a:pt x="11943" y="21155"/>
                                    </a:cubicBezTo>
                                    <a:cubicBezTo>
                                      <a:pt x="12223" y="20866"/>
                                      <a:pt x="12352" y="20465"/>
                                      <a:pt x="12352" y="19954"/>
                                    </a:cubicBezTo>
                                    <a:cubicBezTo>
                                      <a:pt x="12352" y="19442"/>
                                      <a:pt x="12223" y="19020"/>
                                      <a:pt x="11943" y="18730"/>
                                    </a:cubicBezTo>
                                    <a:cubicBezTo>
                                      <a:pt x="11662" y="18397"/>
                                      <a:pt x="11317" y="18263"/>
                                      <a:pt x="10843" y="18263"/>
                                    </a:cubicBezTo>
                                    <a:close/>
                                    <a:moveTo>
                                      <a:pt x="11468" y="20732"/>
                                    </a:moveTo>
                                    <a:cubicBezTo>
                                      <a:pt x="11317" y="20910"/>
                                      <a:pt x="11102" y="20999"/>
                                      <a:pt x="10865" y="20999"/>
                                    </a:cubicBezTo>
                                    <a:cubicBezTo>
                                      <a:pt x="10628" y="20999"/>
                                      <a:pt x="10412" y="20910"/>
                                      <a:pt x="10240" y="20710"/>
                                    </a:cubicBezTo>
                                    <a:cubicBezTo>
                                      <a:pt x="10067" y="20510"/>
                                      <a:pt x="10002" y="20243"/>
                                      <a:pt x="10002" y="19887"/>
                                    </a:cubicBezTo>
                                    <a:cubicBezTo>
                                      <a:pt x="10002" y="19509"/>
                                      <a:pt x="10089" y="19242"/>
                                      <a:pt x="10240" y="19064"/>
                                    </a:cubicBezTo>
                                    <a:cubicBezTo>
                                      <a:pt x="10390" y="18886"/>
                                      <a:pt x="10606" y="18797"/>
                                      <a:pt x="10865" y="18797"/>
                                    </a:cubicBezTo>
                                    <a:cubicBezTo>
                                      <a:pt x="11123" y="18797"/>
                                      <a:pt x="11339" y="18886"/>
                                      <a:pt x="11490" y="19064"/>
                                    </a:cubicBezTo>
                                    <a:cubicBezTo>
                                      <a:pt x="11641" y="19242"/>
                                      <a:pt x="11727" y="19509"/>
                                      <a:pt x="11727" y="19887"/>
                                    </a:cubicBezTo>
                                    <a:cubicBezTo>
                                      <a:pt x="11705" y="20265"/>
                                      <a:pt x="11641" y="20554"/>
                                      <a:pt x="11468" y="20732"/>
                                    </a:cubicBezTo>
                                    <a:close/>
                                  </a:path>
                                </a:pathLst>
                              </a:custGeom>
                              <a:solidFill>
                                <a:schemeClr val="bg1"/>
                              </a:solidFill>
                              <a:ln w="12700">
                                <a:miter lim="400000"/>
                              </a:ln>
                            </wps:spPr>
                            <wps:txbx>
                              <w:txbxContent>
                                <w:p w14:paraId="7986BE80" w14:textId="77777777" w:rsidR="00C77F2B" w:rsidRPr="00C77F2B" w:rsidRDefault="00C77F2B" w:rsidP="00C77F2B">
                                  <w:pPr>
                                    <w:jc w:val="center"/>
                                    <w:rPr>
                                      <w:lang w:val="en-CA"/>
                                    </w:rPr>
                                  </w:pPr>
                                  <w:r>
                                    <w:rPr>
                                      <w:lang w:val="en-CA"/>
                                    </w:rPr>
                                    <w:t>POTENTIAL DATA SOURCE</w:t>
                                  </w:r>
                                </w:p>
                              </w:txbxContent>
                            </wps:txbx>
                            <wps:bodyPr lIns="38100" tIns="38100" rIns="38100" bIns="38100" anchor="ctr"/>
                          </wps:wsp>
                        </a:graphicData>
                      </a:graphic>
                    </wp:inline>
                  </w:drawing>
                </mc:Choice>
                <mc:Fallback>
                  <w:pict>
                    <v:shape w14:anchorId="3731DCCB" id="Shape" o:spid="_x0000_s1032" alt="logo placeholder" style="width:180.9pt;height:24.6pt;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" adj="-11796480,,5400" path="m2091,14971v-43,245,-129,400,-259,512c1703,15594,1574,15638,1401,15638v-215,,-409,-89,-539,-267c711,15193,647,14904,647,14504v,-378,64,-645,215,-823c1013,13503,1186,13436,1423,13436v172,,302,45,431,134c1983,13658,2048,13792,2091,13970r625,-156c2651,13547,2544,13369,2393,13236v-237,-223,-539,-356,-927,-356c1035,12880,690,13036,410,13325,151,13614,,14037,,14571v,511,129,889,388,1179c647,16039,992,16194,1401,16194v324,,604,-89,819,-244c2436,15772,2587,15527,2695,15171r-604,-200xm754,18330r-625,l129,21489r2178,l2307,20955r-1553,l754,18330xm5152,10144v2716,,4915,-2269,4915,-5072c10067,2269,7868,,5152,,2436,,237,2269,237,5072v22,2803,2220,5072,4915,5072xm5152,2091v1595,,2889,1335,2889,2981c8041,6718,6747,8053,5152,8053,3557,8053,2263,6718,2263,5072v,-1646,1294,-2981,2889,-2981xm10822,14949r409,c11511,14949,11727,14926,11878,14904v108,-22,215,-67,323,-155c12309,14682,12395,14571,12460,14437v65,-133,108,-289,108,-489c12568,13703,12503,13481,12395,13325v-129,-156,-258,-267,-452,-312c11835,12991,11576,12969,11210,12969r-1014,l10196,16172r626,l10822,14949xm10822,13503r301,c11339,13503,11490,13503,11576,13525v108,22,194,67,259,133c11899,13725,11943,13836,11943,13948v,89,-22,178,-65,244c11835,14259,11770,14326,11684,14348v-86,22,-237,45,-496,45l10843,14393r,-890l10822,13503xm7566,20332r712,l8278,20732v-86,67,-216,134,-345,201c7804,20977,7674,21022,7545,21022v-259,,-474,-89,-647,-290c6726,20532,6661,20265,6661,19887v,-356,86,-623,237,-801c7049,18908,7286,18819,7545,18819v172,,323,45,453,134c8127,19042,8192,19175,8235,19331r625,-111c8795,18931,8666,18686,8450,18530v-215,-156,-517,-245,-905,-245c7243,18285,7006,18330,6812,18441v-259,134,-453,334,-604,601c6057,19309,6014,19598,6014,19932v,311,65,600,173,845c6316,21044,6489,21244,6726,21378v237,133,517,200,840,200c7825,21578,8062,21533,8321,21422v259,-89,431,-222,560,-356l8881,19798r-1336,l7545,20332r21,xm13646,12947r-1208,3203l13107,16150r258,-734l14594,15416r280,734l15564,16150,14314,12947r-668,xm13559,14882r410,-1179l14400,14882r-841,xm17763,15082l16491,12947r-604,l15887,16150r582,l16469,14059r1251,2091l18345,16150r,-3203l17763,12947r,2135xm4117,18263v-258,,-474,45,-668,134c3298,18463,3169,18552,3040,18686v-130,133,-216,267,-281,445c2673,19353,2608,19620,2608,19954v,512,130,912,410,1201c3298,21444,3665,21600,4117,21600v453,,820,-156,1100,-445c5497,20866,5626,20465,5626,19954v,-512,-129,-934,-409,-1224c4937,18397,4570,18263,4117,18263xm4743,20732v-151,178,-367,267,-604,267c3902,20999,3686,20910,3514,20710v-173,-200,-237,-467,-237,-823c3277,19509,3363,19242,3514,19064v151,-178,366,-267,625,-267c4398,18797,4613,18886,4764,19064v151,178,237,445,237,823c4980,20265,4893,20554,4743,20732xm20867,12947r-711,1268l19423,12947r-733,l19832,14793r,1335l20457,16128r,-1335l21600,12947r-733,xm5691,13347v-280,-289,-647,-445,-1099,-445c4333,12902,4117,12947,3923,13036v-151,66,-280,155,-409,289c3384,13458,3298,13592,3234,13770v-87,222,-151,489,-151,823c3083,15104,3212,15505,3492,15794v280,289,647,445,1100,445c5044,16239,5411,16083,5691,15794v280,-289,410,-690,410,-1201c6101,14037,5971,13636,5691,13347xm5217,15371v-151,178,-367,267,-604,267c4376,15638,4160,15549,3988,15349v-172,-200,-237,-467,-237,-823c3751,14148,3837,13881,3988,13703v151,-178,366,-267,625,-267c4872,13436,5087,13525,5238,13703v151,178,237,445,237,823c5454,14904,5389,15193,5217,15371xm9571,16150r,-3203l8644,12947r-560,2180l7523,12947r-927,l6596,16150r582,l7178,13636r604,2514l8386,16150r625,-2514l9011,16150r560,xm10843,18263v-259,,-474,45,-668,134c10024,18463,9895,18552,9765,18686v-129,133,-215,267,-280,445c9399,19353,9334,19620,9334,19954v,512,129,912,410,1201c10024,21444,10390,21600,10843,21600v453,,819,-156,1100,-445c12223,20866,12352,20465,12352,19954v,-512,-129,-934,-409,-1224c11662,18397,11317,18263,10843,18263xm11468,20732v-151,178,-366,267,-603,267c10628,20999,10412,20910,10240,20710v-173,-200,-238,-467,-238,-823c10002,19509,10089,19242,10240,19064v150,-178,366,-267,625,-267c11123,18797,11339,18886,11490,19064v151,178,237,445,237,823c11705,20265,11641,20554,11468,20732xe" fillcolor="white [3212]" stroked="f" strokeweight="1pt">
                      <v:stroke miterlimit="4" joinstyle="miter"/>
                      <v:formulas/>
                      <v:path arrowok="t" o:extrusionok="f" o:connecttype="custom" o:connectlocs="1148787,156258;1148787,156258;1148787,156258;1148787,156258" o:connectangles="0,90,180,270" textboxrect="0,0,21600,21600"/>
                      <v:textbox inset="3pt,3pt,3pt,3pt">
                        <w:txbxContent>
                          <w:p w14:paraId="7986BE80" w14:textId="77777777" w:rsidR="00C77F2B" w:rsidRPr="00C77F2B" w:rsidRDefault="00C77F2B" w:rsidP="00C77F2B">
                            <w:pPr>
                              <w:jc w:val="center"/>
                              <w:rPr>
                                <w:lang w:val="en-CA"/>
                              </w:rPr>
                            </w:pPr>
                            <w:r>
                              <w:rPr>
                                <w:lang w:val="en-CA"/>
                              </w:rPr>
                              <w:t>POTENTIAL DATA SOURCE</w:t>
                            </w:r>
                          </w:p>
                        </w:txbxContent>
                      </v:textbox>
                      <w10:anchorlock/>
                    </v:shape>
                  </w:pict>
                </mc:Fallback>
              </mc:AlternateContent>
            </w:r>
          </w:p>
          <w:p w14:paraId="2B9DF60A" w14:textId="77777777" w:rsidR="00C77F2B" w:rsidRDefault="00C77F2B" w:rsidP="000359D1">
            <w:pPr>
              <w:pStyle w:val="Text"/>
              <w:jc w:val="center"/>
            </w:pPr>
          </w:p>
          <w:p w14:paraId="65F4A27D" w14:textId="77777777" w:rsidR="00C77F2B" w:rsidRDefault="00C77F2B" w:rsidP="000359D1">
            <w:pPr>
              <w:pStyle w:val="Text"/>
              <w:jc w:val="center"/>
            </w:pPr>
            <w:r w:rsidRPr="00C77F2B">
              <w:t>https://archive.ics.uci.edu/ml/datasets/Absenteeism+at+work#</w:t>
            </w:r>
          </w:p>
        </w:tc>
        <w:tc>
          <w:tcPr>
            <w:tcW w:w="1560" w:type="dxa"/>
          </w:tcPr>
          <w:p w14:paraId="750A92D6" w14:textId="77777777" w:rsidR="000359D1" w:rsidRDefault="000359D1"/>
        </w:tc>
      </w:tr>
    </w:tbl>
    <w:p w14:paraId="4C8EA043" w14:textId="66629E5B" w:rsidR="00695187" w:rsidRDefault="00695187"/>
    <w:p w14:paraId="7071E4ED" w14:textId="037310F4" w:rsidR="00695187" w:rsidRDefault="00695187">
      <w:r>
        <w:br w:type="page"/>
      </w:r>
    </w:p>
    <w:tbl>
      <w:tblPr>
        <w:tblStyle w:val="TableGrid"/>
        <w:tblpPr w:leftFromText="180" w:rightFromText="180" w:horzAnchor="margin" w:tblpY="-1014"/>
        <w:tblW w:w="10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0"/>
        <w:gridCol w:w="10313"/>
      </w:tblGrid>
      <w:tr w:rsidR="00695187" w14:paraId="230DD694" w14:textId="77777777" w:rsidTr="00695187">
        <w:trPr>
          <w:trHeight w:val="13725"/>
        </w:trPr>
        <w:tc>
          <w:tcPr>
            <w:tcW w:w="20" w:type="dxa"/>
          </w:tcPr>
          <w:p w14:paraId="53D4D3BC" w14:textId="77777777" w:rsidR="00695187" w:rsidRDefault="00695187" w:rsidP="00695187">
            <w:pPr>
              <w:pStyle w:val="Text"/>
            </w:pPr>
          </w:p>
        </w:tc>
        <w:tc>
          <w:tcPr>
            <w:tcW w:w="10313" w:type="dxa"/>
            <w:vAlign w:val="center"/>
          </w:tcPr>
          <w:p w14:paraId="3123B847" w14:textId="77777777" w:rsidR="001736F4" w:rsidRDefault="001736F4" w:rsidP="00695187">
            <w:pPr>
              <w:pStyle w:val="Text"/>
              <w:rPr>
                <w:sz w:val="24"/>
                <w:szCs w:val="24"/>
              </w:rPr>
            </w:pPr>
          </w:p>
          <w:p w14:paraId="2B1C19A8" w14:textId="77777777" w:rsidR="001736F4" w:rsidRDefault="001736F4" w:rsidP="00695187">
            <w:pPr>
              <w:pStyle w:val="Text"/>
              <w:rPr>
                <w:sz w:val="24"/>
                <w:szCs w:val="24"/>
              </w:rPr>
            </w:pPr>
          </w:p>
          <w:p w14:paraId="5634278F" w14:textId="77777777" w:rsidR="001736F4" w:rsidRDefault="001736F4" w:rsidP="00695187">
            <w:pPr>
              <w:pStyle w:val="Text"/>
              <w:rPr>
                <w:sz w:val="24"/>
                <w:szCs w:val="24"/>
              </w:rPr>
            </w:pPr>
          </w:p>
          <w:p w14:paraId="75392EA4" w14:textId="7010F92D" w:rsidR="00695187" w:rsidRPr="00695187" w:rsidRDefault="00973D8D" w:rsidP="00695187">
            <w:pPr>
              <w:pStyle w:val="Text"/>
            </w:pPr>
            <w:r>
              <w:rPr>
                <w:noProof/>
                <w:lang w:eastAsia="en-AU"/>
              </w:rPr>
              <mc:AlternateContent>
                <mc:Choice Requires="wps">
                  <w:drawing>
                    <wp:anchor distT="0" distB="0" distL="114300" distR="114300" simplePos="0" relativeHeight="251684864" behindDoc="0" locked="0" layoutInCell="1" allowOverlap="1" wp14:anchorId="4568E5D3" wp14:editId="306E155B">
                      <wp:simplePos x="0" y="0"/>
                      <wp:positionH relativeFrom="column">
                        <wp:posOffset>2298065</wp:posOffset>
                      </wp:positionH>
                      <wp:positionV relativeFrom="paragraph">
                        <wp:posOffset>-636905</wp:posOffset>
                      </wp:positionV>
                      <wp:extent cx="2273935" cy="28321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73935" cy="2832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D28739A" w14:textId="26042684" w:rsidR="00695187" w:rsidRPr="00695187" w:rsidRDefault="00695187" w:rsidP="00695187">
                                  <w:pPr>
                                    <w:jc w:val="center"/>
                                    <w:rPr>
                                      <w:b/>
                                      <w:bCs/>
                                      <w:sz w:val="28"/>
                                      <w:szCs w:val="28"/>
                                      <w:lang w:val="en-CA"/>
                                    </w:rPr>
                                  </w:pPr>
                                  <w:r w:rsidRPr="00695187">
                                    <w:rPr>
                                      <w:b/>
                                      <w:bCs/>
                                      <w:sz w:val="28"/>
                                      <w:szCs w:val="28"/>
                                      <w:lang w:val="en-CA"/>
                                    </w:rPr>
                                    <w:t>Data Preparation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68E5D3" id="Text Box 20" o:spid="_x0000_s1033" type="#_x0000_t202" style="position:absolute;margin-left:180.95pt;margin-top:-50.15pt;width:179.05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" filled="f" stroked="f" strokeweight="1pt">
                      <v:stroke miterlimit="4"/>
                      <v:textbox style="mso-fit-shape-to-text:t" inset="4pt,4pt,4pt,4pt">
                        <w:txbxContent>
                          <w:p w14:paraId="5D28739A" w14:textId="26042684" w:rsidR="00695187" w:rsidRPr="00695187" w:rsidRDefault="00695187" w:rsidP="00695187">
                            <w:pPr>
                              <w:jc w:val="center"/>
                              <w:rPr>
                                <w:b/>
                                <w:bCs/>
                                <w:sz w:val="28"/>
                                <w:szCs w:val="28"/>
                                <w:lang w:val="en-CA"/>
                              </w:rPr>
                            </w:pPr>
                            <w:r w:rsidRPr="00695187">
                              <w:rPr>
                                <w:b/>
                                <w:bCs/>
                                <w:sz w:val="28"/>
                                <w:szCs w:val="28"/>
                                <w:lang w:val="en-CA"/>
                              </w:rPr>
                              <w:t>Data Preparation</w:t>
                            </w:r>
                          </w:p>
                        </w:txbxContent>
                      </v:textbox>
                    </v:shape>
                  </w:pict>
                </mc:Fallback>
              </mc:AlternateContent>
            </w:r>
            <w:r w:rsidRPr="00E44B70">
              <w:rPr>
                <w:noProof/>
                <w:lang w:eastAsia="en-AU"/>
              </w:rPr>
              <mc:AlternateContent>
                <mc:Choice Requires="wps">
                  <w:drawing>
                    <wp:anchor distT="0" distB="0" distL="114300" distR="114300" simplePos="0" relativeHeight="251683840" behindDoc="0" locked="0" layoutInCell="1" allowOverlap="1" wp14:anchorId="64EDA95B" wp14:editId="2DEFC608">
                      <wp:simplePos x="0" y="0"/>
                      <wp:positionH relativeFrom="column">
                        <wp:posOffset>1125855</wp:posOffset>
                      </wp:positionH>
                      <wp:positionV relativeFrom="paragraph">
                        <wp:posOffset>-537845</wp:posOffset>
                      </wp:positionV>
                      <wp:extent cx="4337685" cy="341630"/>
                      <wp:effectExtent l="0" t="0" r="5715" b="1270"/>
                      <wp:wrapNone/>
                      <wp:docPr id="1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6F57191" id="Shape" o:spid="_x0000_s1026" alt="&quot;&quot;" style="position:absolute;margin-left:88.65pt;margin-top:-42.35pt;width:341.55pt;height:26.9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" path="m,l,21600r931,l931,11012r19738,l20669,21600r931,l21600,,,xe" fillcolor="#e2b80f [3204]" stroked="f" strokeweight="1pt">
                      <v:stroke miterlimit="4" joinstyle="miter"/>
                      <v:path arrowok="t" o:extrusionok="f" o:connecttype="custom" o:connectlocs="2168843,170815;2168843,170815;2168843,170815;2168843,170815" o:connectangles="0,90,180,270"/>
                    </v:shape>
                  </w:pict>
                </mc:Fallback>
              </mc:AlternateContent>
            </w:r>
            <w:r w:rsidR="00695187">
              <w:rPr>
                <w:sz w:val="24"/>
                <w:szCs w:val="24"/>
              </w:rPr>
              <w:t xml:space="preserve">There are 21 columns from which I have to find what column affect the Number of Absent hours by studying the available data. </w:t>
            </w:r>
          </w:p>
          <w:p w14:paraId="1B2A2928" w14:textId="234C2748" w:rsidR="00695187" w:rsidRPr="00695187" w:rsidRDefault="00695187" w:rsidP="00695187">
            <w:pPr>
              <w:pStyle w:val="Text"/>
              <w:rPr>
                <w:sz w:val="24"/>
                <w:szCs w:val="24"/>
              </w:rPr>
            </w:pPr>
          </w:p>
          <w:p w14:paraId="71F7507E" w14:textId="15A0CDB4" w:rsidR="00695187" w:rsidRPr="00695187" w:rsidRDefault="00695187" w:rsidP="00695187">
            <w:pPr>
              <w:pStyle w:val="Text"/>
              <w:numPr>
                <w:ilvl w:val="0"/>
                <w:numId w:val="1"/>
              </w:numPr>
              <w:rPr>
                <w:sz w:val="24"/>
                <w:szCs w:val="24"/>
              </w:rPr>
            </w:pPr>
            <w:r w:rsidRPr="00695187">
              <w:rPr>
                <w:sz w:val="24"/>
                <w:szCs w:val="24"/>
              </w:rPr>
              <w:t>ID</w:t>
            </w:r>
          </w:p>
          <w:p w14:paraId="325F8429" w14:textId="77777777" w:rsidR="00695187" w:rsidRPr="00695187" w:rsidRDefault="00695187" w:rsidP="00695187">
            <w:pPr>
              <w:pStyle w:val="Text"/>
              <w:numPr>
                <w:ilvl w:val="0"/>
                <w:numId w:val="1"/>
              </w:numPr>
              <w:rPr>
                <w:sz w:val="24"/>
                <w:szCs w:val="24"/>
              </w:rPr>
            </w:pPr>
            <w:r w:rsidRPr="00695187">
              <w:rPr>
                <w:sz w:val="24"/>
                <w:szCs w:val="24"/>
              </w:rPr>
              <w:t>Reason of Absence</w:t>
            </w:r>
          </w:p>
          <w:p w14:paraId="0CC51C37" w14:textId="77777777" w:rsidR="00695187" w:rsidRPr="00695187" w:rsidRDefault="00695187" w:rsidP="00695187">
            <w:pPr>
              <w:pStyle w:val="Text"/>
              <w:numPr>
                <w:ilvl w:val="0"/>
                <w:numId w:val="1"/>
              </w:numPr>
              <w:rPr>
                <w:sz w:val="24"/>
                <w:szCs w:val="24"/>
              </w:rPr>
            </w:pPr>
            <w:r w:rsidRPr="00695187">
              <w:rPr>
                <w:sz w:val="24"/>
                <w:szCs w:val="24"/>
              </w:rPr>
              <w:t>Month of absence</w:t>
            </w:r>
          </w:p>
          <w:p w14:paraId="6D0E0B2A" w14:textId="77777777" w:rsidR="00695187" w:rsidRPr="00695187" w:rsidRDefault="00695187" w:rsidP="00695187">
            <w:pPr>
              <w:pStyle w:val="Text"/>
              <w:numPr>
                <w:ilvl w:val="0"/>
                <w:numId w:val="1"/>
              </w:numPr>
              <w:rPr>
                <w:sz w:val="24"/>
                <w:szCs w:val="24"/>
              </w:rPr>
            </w:pPr>
            <w:r w:rsidRPr="00695187">
              <w:rPr>
                <w:sz w:val="24"/>
                <w:szCs w:val="24"/>
              </w:rPr>
              <w:t>Day of the week (Monday (2), Tuesday (3), Wednesday (4), Thursday (5), Friday (6))</w:t>
            </w:r>
          </w:p>
          <w:p w14:paraId="4819044D" w14:textId="77777777" w:rsidR="00695187" w:rsidRPr="00695187" w:rsidRDefault="00695187" w:rsidP="00695187">
            <w:pPr>
              <w:pStyle w:val="Text"/>
              <w:numPr>
                <w:ilvl w:val="0"/>
                <w:numId w:val="1"/>
              </w:numPr>
              <w:rPr>
                <w:sz w:val="24"/>
                <w:szCs w:val="24"/>
              </w:rPr>
            </w:pPr>
            <w:r w:rsidRPr="00695187">
              <w:rPr>
                <w:sz w:val="24"/>
                <w:szCs w:val="24"/>
              </w:rPr>
              <w:t>Seasons</w:t>
            </w:r>
          </w:p>
          <w:p w14:paraId="5D9A1B54" w14:textId="77777777" w:rsidR="00695187" w:rsidRPr="00695187" w:rsidRDefault="00695187" w:rsidP="00695187">
            <w:pPr>
              <w:pStyle w:val="Text"/>
              <w:numPr>
                <w:ilvl w:val="0"/>
                <w:numId w:val="1"/>
              </w:numPr>
              <w:rPr>
                <w:sz w:val="24"/>
                <w:szCs w:val="24"/>
              </w:rPr>
            </w:pPr>
            <w:r w:rsidRPr="00695187">
              <w:rPr>
                <w:sz w:val="24"/>
                <w:szCs w:val="24"/>
              </w:rPr>
              <w:t>Transportation expense</w:t>
            </w:r>
          </w:p>
          <w:p w14:paraId="6029147B" w14:textId="77777777" w:rsidR="00695187" w:rsidRPr="00695187" w:rsidRDefault="00695187" w:rsidP="00695187">
            <w:pPr>
              <w:pStyle w:val="Text"/>
              <w:numPr>
                <w:ilvl w:val="0"/>
                <w:numId w:val="1"/>
              </w:numPr>
              <w:rPr>
                <w:sz w:val="24"/>
                <w:szCs w:val="24"/>
              </w:rPr>
            </w:pPr>
            <w:r w:rsidRPr="00695187">
              <w:rPr>
                <w:sz w:val="24"/>
                <w:szCs w:val="24"/>
              </w:rPr>
              <w:t>Distance from Residence to Work (kilometers)</w:t>
            </w:r>
          </w:p>
          <w:p w14:paraId="7AC7BE13" w14:textId="77777777" w:rsidR="00695187" w:rsidRPr="00695187" w:rsidRDefault="00695187" w:rsidP="00695187">
            <w:pPr>
              <w:pStyle w:val="Text"/>
              <w:numPr>
                <w:ilvl w:val="0"/>
                <w:numId w:val="1"/>
              </w:numPr>
              <w:rPr>
                <w:sz w:val="24"/>
                <w:szCs w:val="24"/>
              </w:rPr>
            </w:pPr>
            <w:r w:rsidRPr="00695187">
              <w:rPr>
                <w:sz w:val="24"/>
                <w:szCs w:val="24"/>
              </w:rPr>
              <w:t>Service time</w:t>
            </w:r>
          </w:p>
          <w:p w14:paraId="6B58696E" w14:textId="77777777" w:rsidR="00695187" w:rsidRPr="00695187" w:rsidRDefault="00695187" w:rsidP="00695187">
            <w:pPr>
              <w:pStyle w:val="Text"/>
              <w:numPr>
                <w:ilvl w:val="0"/>
                <w:numId w:val="1"/>
              </w:numPr>
              <w:rPr>
                <w:sz w:val="24"/>
                <w:szCs w:val="24"/>
              </w:rPr>
            </w:pPr>
            <w:r w:rsidRPr="00695187">
              <w:rPr>
                <w:sz w:val="24"/>
                <w:szCs w:val="24"/>
              </w:rPr>
              <w:t>Age</w:t>
            </w:r>
          </w:p>
          <w:p w14:paraId="659D00D6" w14:textId="77777777" w:rsidR="00695187" w:rsidRPr="00695187" w:rsidRDefault="00695187" w:rsidP="00695187">
            <w:pPr>
              <w:pStyle w:val="Text"/>
              <w:numPr>
                <w:ilvl w:val="0"/>
                <w:numId w:val="1"/>
              </w:numPr>
              <w:rPr>
                <w:sz w:val="24"/>
                <w:szCs w:val="24"/>
              </w:rPr>
            </w:pPr>
            <w:proofErr w:type="gramStart"/>
            <w:r w:rsidRPr="00695187">
              <w:rPr>
                <w:sz w:val="24"/>
                <w:szCs w:val="24"/>
              </w:rPr>
              <w:t>Work load</w:t>
            </w:r>
            <w:proofErr w:type="gramEnd"/>
            <w:r w:rsidRPr="00695187">
              <w:rPr>
                <w:sz w:val="24"/>
                <w:szCs w:val="24"/>
              </w:rPr>
              <w:t xml:space="preserve"> Average/day </w:t>
            </w:r>
          </w:p>
          <w:p w14:paraId="60FF208D" w14:textId="77777777" w:rsidR="00695187" w:rsidRPr="00695187" w:rsidRDefault="00695187" w:rsidP="00695187">
            <w:pPr>
              <w:pStyle w:val="Text"/>
              <w:numPr>
                <w:ilvl w:val="0"/>
                <w:numId w:val="1"/>
              </w:numPr>
              <w:rPr>
                <w:sz w:val="24"/>
                <w:szCs w:val="24"/>
              </w:rPr>
            </w:pPr>
            <w:r w:rsidRPr="00695187">
              <w:rPr>
                <w:sz w:val="24"/>
                <w:szCs w:val="24"/>
              </w:rPr>
              <w:t>Hit target</w:t>
            </w:r>
          </w:p>
          <w:p w14:paraId="3F1CFBA2" w14:textId="77777777" w:rsidR="00695187" w:rsidRPr="00695187" w:rsidRDefault="00695187" w:rsidP="00695187">
            <w:pPr>
              <w:pStyle w:val="Text"/>
              <w:numPr>
                <w:ilvl w:val="0"/>
                <w:numId w:val="1"/>
              </w:numPr>
              <w:rPr>
                <w:sz w:val="24"/>
                <w:szCs w:val="24"/>
              </w:rPr>
            </w:pPr>
            <w:r w:rsidRPr="00695187">
              <w:rPr>
                <w:sz w:val="24"/>
                <w:szCs w:val="24"/>
              </w:rPr>
              <w:t xml:space="preserve"> Disciplinary failure (yes=1; no=0)</w:t>
            </w:r>
          </w:p>
          <w:p w14:paraId="558A6882" w14:textId="77777777" w:rsidR="00695187" w:rsidRPr="00695187" w:rsidRDefault="00695187" w:rsidP="00695187">
            <w:pPr>
              <w:pStyle w:val="Text"/>
              <w:numPr>
                <w:ilvl w:val="0"/>
                <w:numId w:val="1"/>
              </w:numPr>
              <w:rPr>
                <w:sz w:val="24"/>
                <w:szCs w:val="24"/>
              </w:rPr>
            </w:pPr>
            <w:r w:rsidRPr="00695187">
              <w:rPr>
                <w:sz w:val="24"/>
                <w:szCs w:val="24"/>
              </w:rPr>
              <w:t>Education (high school (1), graduate (2), postgraduate (3), master and doctor (4))</w:t>
            </w:r>
          </w:p>
          <w:p w14:paraId="45C4808A" w14:textId="77777777" w:rsidR="00695187" w:rsidRPr="00695187" w:rsidRDefault="00695187" w:rsidP="00695187">
            <w:pPr>
              <w:pStyle w:val="Text"/>
              <w:numPr>
                <w:ilvl w:val="0"/>
                <w:numId w:val="1"/>
              </w:numPr>
              <w:rPr>
                <w:sz w:val="24"/>
                <w:szCs w:val="24"/>
              </w:rPr>
            </w:pPr>
            <w:r w:rsidRPr="00695187">
              <w:rPr>
                <w:sz w:val="24"/>
                <w:szCs w:val="24"/>
              </w:rPr>
              <w:t>Son (number of children)</w:t>
            </w:r>
          </w:p>
          <w:p w14:paraId="159DFDF7" w14:textId="77777777" w:rsidR="00695187" w:rsidRPr="00695187" w:rsidRDefault="00695187" w:rsidP="00695187">
            <w:pPr>
              <w:pStyle w:val="Text"/>
              <w:numPr>
                <w:ilvl w:val="0"/>
                <w:numId w:val="1"/>
              </w:numPr>
              <w:rPr>
                <w:sz w:val="24"/>
                <w:szCs w:val="24"/>
              </w:rPr>
            </w:pPr>
            <w:r w:rsidRPr="00695187">
              <w:rPr>
                <w:sz w:val="24"/>
                <w:szCs w:val="24"/>
              </w:rPr>
              <w:t>Social drinker (yes=1; no=0)</w:t>
            </w:r>
          </w:p>
          <w:p w14:paraId="4A6AA043" w14:textId="77777777" w:rsidR="00695187" w:rsidRPr="00695187" w:rsidRDefault="00695187" w:rsidP="00695187">
            <w:pPr>
              <w:pStyle w:val="Text"/>
              <w:numPr>
                <w:ilvl w:val="0"/>
                <w:numId w:val="1"/>
              </w:numPr>
              <w:rPr>
                <w:sz w:val="24"/>
                <w:szCs w:val="24"/>
              </w:rPr>
            </w:pPr>
            <w:r w:rsidRPr="00695187">
              <w:rPr>
                <w:sz w:val="24"/>
                <w:szCs w:val="24"/>
              </w:rPr>
              <w:t>Social smoker (yes=1; no=0)</w:t>
            </w:r>
          </w:p>
          <w:p w14:paraId="260CD2B6" w14:textId="77777777" w:rsidR="00695187" w:rsidRPr="00695187" w:rsidRDefault="00695187" w:rsidP="00695187">
            <w:pPr>
              <w:pStyle w:val="Text"/>
              <w:numPr>
                <w:ilvl w:val="0"/>
                <w:numId w:val="1"/>
              </w:numPr>
              <w:rPr>
                <w:sz w:val="24"/>
                <w:szCs w:val="24"/>
              </w:rPr>
            </w:pPr>
            <w:r w:rsidRPr="00695187">
              <w:rPr>
                <w:sz w:val="24"/>
                <w:szCs w:val="24"/>
              </w:rPr>
              <w:t>Pet (number of pet)</w:t>
            </w:r>
          </w:p>
          <w:p w14:paraId="52CAF23B" w14:textId="77777777" w:rsidR="00695187" w:rsidRPr="00695187" w:rsidRDefault="00695187" w:rsidP="00695187">
            <w:pPr>
              <w:pStyle w:val="Text"/>
              <w:numPr>
                <w:ilvl w:val="0"/>
                <w:numId w:val="1"/>
              </w:numPr>
              <w:rPr>
                <w:sz w:val="24"/>
                <w:szCs w:val="24"/>
              </w:rPr>
            </w:pPr>
            <w:r w:rsidRPr="00695187">
              <w:rPr>
                <w:sz w:val="24"/>
                <w:szCs w:val="24"/>
              </w:rPr>
              <w:t>Weight</w:t>
            </w:r>
          </w:p>
          <w:p w14:paraId="39F1EECF" w14:textId="77777777" w:rsidR="00695187" w:rsidRPr="00695187" w:rsidRDefault="00695187" w:rsidP="00695187">
            <w:pPr>
              <w:pStyle w:val="Text"/>
              <w:numPr>
                <w:ilvl w:val="0"/>
                <w:numId w:val="1"/>
              </w:numPr>
              <w:rPr>
                <w:sz w:val="24"/>
                <w:szCs w:val="24"/>
              </w:rPr>
            </w:pPr>
            <w:r w:rsidRPr="00695187">
              <w:rPr>
                <w:sz w:val="24"/>
                <w:szCs w:val="24"/>
              </w:rPr>
              <w:t>Height</w:t>
            </w:r>
          </w:p>
          <w:p w14:paraId="3CB57416" w14:textId="77777777" w:rsidR="00695187" w:rsidRPr="00695187" w:rsidRDefault="00695187" w:rsidP="00695187">
            <w:pPr>
              <w:pStyle w:val="Text"/>
              <w:numPr>
                <w:ilvl w:val="0"/>
                <w:numId w:val="1"/>
              </w:numPr>
              <w:rPr>
                <w:sz w:val="24"/>
                <w:szCs w:val="24"/>
              </w:rPr>
            </w:pPr>
            <w:r w:rsidRPr="00695187">
              <w:rPr>
                <w:sz w:val="24"/>
                <w:szCs w:val="24"/>
              </w:rPr>
              <w:t xml:space="preserve"> Body mass index</w:t>
            </w:r>
          </w:p>
          <w:p w14:paraId="24540146" w14:textId="4BEC20DC" w:rsidR="00695187" w:rsidRPr="00695187" w:rsidRDefault="00695187" w:rsidP="00695187">
            <w:pPr>
              <w:pStyle w:val="Text"/>
              <w:numPr>
                <w:ilvl w:val="0"/>
                <w:numId w:val="1"/>
              </w:numPr>
              <w:rPr>
                <w:sz w:val="24"/>
                <w:szCs w:val="24"/>
              </w:rPr>
            </w:pPr>
            <w:r w:rsidRPr="00695187">
              <w:rPr>
                <w:sz w:val="24"/>
                <w:szCs w:val="24"/>
              </w:rPr>
              <w:t>Absenteeism time in hours (target)</w:t>
            </w:r>
          </w:p>
          <w:p w14:paraId="72C25097" w14:textId="77777777" w:rsidR="00695187" w:rsidRPr="00695187" w:rsidRDefault="00695187" w:rsidP="00695187">
            <w:pPr>
              <w:pStyle w:val="Text"/>
              <w:ind w:left="720"/>
              <w:rPr>
                <w:sz w:val="24"/>
                <w:szCs w:val="24"/>
              </w:rPr>
            </w:pPr>
          </w:p>
          <w:p w14:paraId="1C55CFB3" w14:textId="58D4E052" w:rsidR="00695187" w:rsidRDefault="00973D8D" w:rsidP="00973D8D">
            <w:pPr>
              <w:pStyle w:val="Text"/>
            </w:pPr>
            <w:r>
              <w:t xml:space="preserve"> The goal of my project is pretty simple hence you will not see complex code or different models with diagrams because as I mentioned above my project is it see what columns or factors affect the number of absent hours. This data is from s courier company in brazil and is collected few years back. Since it is not that recent things might have changed but I had no option, this is the only available data. Further I will explain my key findings and how I get them. Please don’t expect complex code.</w:t>
            </w:r>
          </w:p>
        </w:tc>
      </w:tr>
      <w:tr w:rsidR="00973D8D" w14:paraId="10C30B6F" w14:textId="77777777" w:rsidTr="00973D8D">
        <w:trPr>
          <w:trHeight w:val="56"/>
        </w:trPr>
        <w:tc>
          <w:tcPr>
            <w:tcW w:w="20" w:type="dxa"/>
          </w:tcPr>
          <w:p w14:paraId="06A5D9FD" w14:textId="77777777" w:rsidR="00973D8D" w:rsidRPr="00973D8D" w:rsidRDefault="00973D8D" w:rsidP="00973D8D">
            <w:pPr>
              <w:pStyle w:val="Text"/>
              <w:jc w:val="center"/>
              <w:rPr>
                <w:b/>
                <w:bCs/>
                <w:u w:val="single"/>
              </w:rPr>
            </w:pPr>
          </w:p>
        </w:tc>
        <w:tc>
          <w:tcPr>
            <w:tcW w:w="10313" w:type="dxa"/>
            <w:vAlign w:val="center"/>
          </w:tcPr>
          <w:p w14:paraId="23A875FC" w14:textId="18279182" w:rsidR="00973D8D" w:rsidRPr="00973D8D" w:rsidRDefault="00973D8D" w:rsidP="00973D8D">
            <w:pPr>
              <w:pStyle w:val="Text"/>
              <w:jc w:val="center"/>
              <w:rPr>
                <w:b/>
                <w:bCs/>
                <w:noProof/>
                <w:u w:val="single"/>
                <w:lang w:eastAsia="en-AU"/>
              </w:rPr>
            </w:pPr>
            <w:r w:rsidRPr="00973D8D">
              <w:rPr>
                <w:b/>
                <w:bCs/>
                <w:noProof/>
                <w:u w:val="single"/>
                <w:lang w:eastAsia="en-AU"/>
              </w:rPr>
              <w:t>Data Processing</w:t>
            </w:r>
          </w:p>
        </w:tc>
      </w:tr>
    </w:tbl>
    <w:p w14:paraId="0B2D5D58" w14:textId="2C6BE45E" w:rsidR="00695187" w:rsidRDefault="00695187"/>
    <w:p w14:paraId="25343A82" w14:textId="77777777" w:rsidR="001736F4" w:rsidRDefault="001736F4" w:rsidP="001736F4">
      <w:pPr>
        <w:jc w:val="both"/>
      </w:pPr>
    </w:p>
    <w:p w14:paraId="49C790CF" w14:textId="77777777" w:rsidR="001736F4" w:rsidRDefault="001736F4" w:rsidP="001736F4">
      <w:pPr>
        <w:jc w:val="both"/>
      </w:pPr>
    </w:p>
    <w:p w14:paraId="5D523456" w14:textId="5FB54FE9" w:rsidR="001736F4" w:rsidRDefault="00973D8D" w:rsidP="001736F4">
      <w:pPr>
        <w:jc w:val="both"/>
      </w:pPr>
      <w:r>
        <w:t>In this part of the document I will explain the data processing for my term project Absenteeism data that I selected</w:t>
      </w:r>
      <w:r w:rsidR="001736F4">
        <w:t>. Since I the categorical data is pre-converted into integer data in my dataset, I don’t have to do much data processing as generally I found out from my research that a data scientist spends 60% of the project resources in cleaning the data.</w:t>
      </w:r>
    </w:p>
    <w:p w14:paraId="0763946F" w14:textId="77777777" w:rsidR="001736F4" w:rsidRDefault="001736F4" w:rsidP="001736F4">
      <w:pPr>
        <w:jc w:val="both"/>
      </w:pPr>
    </w:p>
    <w:p w14:paraId="213F919E" w14:textId="1767B141" w:rsidR="007D17DD" w:rsidRDefault="001736F4" w:rsidP="001736F4">
      <w:pPr>
        <w:jc w:val="both"/>
      </w:pPr>
      <w:r>
        <w:t>Since Day of the week is converted into numeric form It was okay for me to not convert it into dummy variable as data correlates the different rows. That is my assumption.</w:t>
      </w:r>
      <w:r w:rsidR="007D17DD">
        <w:t xml:space="preserve"> </w:t>
      </w:r>
      <w:r w:rsidR="000F0F37">
        <w:t>Also,</w:t>
      </w:r>
      <w:r w:rsidR="007D17DD">
        <w:t xml:space="preserve"> we have studied similar kind of data during the coursework.</w:t>
      </w:r>
    </w:p>
    <w:p w14:paraId="567C86F8" w14:textId="0252C5DE" w:rsidR="005331DC" w:rsidRDefault="005331DC" w:rsidP="001736F4">
      <w:pPr>
        <w:jc w:val="both"/>
      </w:pPr>
    </w:p>
    <w:p w14:paraId="3C7D8D19" w14:textId="475ED9BB" w:rsidR="005331DC" w:rsidRDefault="005331DC" w:rsidP="001736F4">
      <w:pPr>
        <w:jc w:val="both"/>
      </w:pPr>
      <w:r>
        <w:t xml:space="preserve">I dropped ID column because it was irrelevant to </w:t>
      </w:r>
      <w:r w:rsidR="000F0F37">
        <w:t>our analysis.</w:t>
      </w:r>
    </w:p>
    <w:p w14:paraId="2BB4063A" w14:textId="77777777" w:rsidR="005331DC" w:rsidRDefault="005331DC" w:rsidP="001736F4">
      <w:pPr>
        <w:jc w:val="both"/>
      </w:pPr>
    </w:p>
    <w:p w14:paraId="16F9CC46" w14:textId="77777777" w:rsidR="007D17DD" w:rsidRDefault="007D17DD" w:rsidP="001736F4">
      <w:pPr>
        <w:jc w:val="both"/>
      </w:pPr>
    </w:p>
    <w:p w14:paraId="096021B9" w14:textId="396AA9C3" w:rsidR="007D17DD" w:rsidRDefault="007D17DD" w:rsidP="001736F4">
      <w:pPr>
        <w:jc w:val="both"/>
        <w:rPr>
          <w:b/>
          <w:bCs/>
          <w:u w:val="single"/>
        </w:rPr>
      </w:pPr>
    </w:p>
    <w:p w14:paraId="4BFF6A44" w14:textId="209C9709" w:rsidR="007D17DD" w:rsidRDefault="007D17DD" w:rsidP="001736F4">
      <w:pPr>
        <w:jc w:val="both"/>
        <w:rPr>
          <w:b/>
          <w:bCs/>
          <w:u w:val="single"/>
        </w:rPr>
      </w:pPr>
    </w:p>
    <w:p w14:paraId="325AF010" w14:textId="65B86DB4" w:rsidR="007D17DD" w:rsidRDefault="007D17DD" w:rsidP="001736F4">
      <w:pPr>
        <w:jc w:val="both"/>
        <w:rPr>
          <w:b/>
          <w:bCs/>
          <w:u w:val="single"/>
        </w:rPr>
      </w:pPr>
    </w:p>
    <w:p w14:paraId="6F556EB3" w14:textId="3B84C0D7" w:rsidR="007D17DD" w:rsidRDefault="007D17DD" w:rsidP="001736F4">
      <w:pPr>
        <w:jc w:val="both"/>
        <w:rPr>
          <w:b/>
          <w:bCs/>
          <w:u w:val="single"/>
        </w:rPr>
      </w:pPr>
    </w:p>
    <w:p w14:paraId="6EE6BCAA" w14:textId="77777777" w:rsidR="007D17DD" w:rsidRDefault="007D17DD" w:rsidP="001736F4">
      <w:pPr>
        <w:jc w:val="both"/>
        <w:rPr>
          <w:b/>
          <w:bCs/>
          <w:u w:val="single"/>
        </w:rPr>
      </w:pPr>
    </w:p>
    <w:p w14:paraId="6C0E097C" w14:textId="47FA5C7F" w:rsidR="007D17DD" w:rsidRDefault="007D17DD" w:rsidP="001736F4">
      <w:pPr>
        <w:jc w:val="both"/>
        <w:rPr>
          <w:b/>
          <w:bCs/>
          <w:sz w:val="28"/>
          <w:szCs w:val="28"/>
          <w:u w:val="single"/>
        </w:rPr>
      </w:pPr>
      <w:r w:rsidRPr="007D17DD">
        <w:rPr>
          <w:b/>
          <w:bCs/>
          <w:sz w:val="28"/>
          <w:szCs w:val="28"/>
          <w:u w:val="single"/>
        </w:rPr>
        <w:t>Model Planning and Implementation</w:t>
      </w:r>
    </w:p>
    <w:p w14:paraId="6ABB4701" w14:textId="2D9FED85" w:rsidR="007D17DD" w:rsidRDefault="007D17DD" w:rsidP="001736F4">
      <w:pPr>
        <w:jc w:val="both"/>
        <w:rPr>
          <w:b/>
          <w:bCs/>
          <w:sz w:val="28"/>
          <w:szCs w:val="28"/>
          <w:u w:val="single"/>
        </w:rPr>
      </w:pPr>
    </w:p>
    <w:p w14:paraId="6B67E054" w14:textId="744CA656" w:rsidR="007D17DD" w:rsidRDefault="007D17DD" w:rsidP="001736F4">
      <w:pPr>
        <w:jc w:val="both"/>
      </w:pPr>
      <w:r>
        <w:t>I propose linear regression model as I study the data, it’s not categorical also I see linear regression as the best model to use for Absenteeism at work data.</w:t>
      </w:r>
    </w:p>
    <w:p w14:paraId="3B962262" w14:textId="09B1EE3C" w:rsidR="007D17DD" w:rsidRDefault="007D17DD" w:rsidP="001736F4">
      <w:pPr>
        <w:jc w:val="both"/>
      </w:pPr>
    </w:p>
    <w:p w14:paraId="0A0D251A" w14:textId="5297991B" w:rsidR="007D17DD" w:rsidRDefault="007D17DD" w:rsidP="001736F4">
      <w:pPr>
        <w:jc w:val="both"/>
      </w:pPr>
      <w:r>
        <w:t xml:space="preserve">Though I tried Linear and SVM model for my data to predict results but unfortunately the accuracy score for both the data was same hence I was in a bit dilemma which model to use. I could have tried other models as well but during my research I found out that the rest of the models are not that fit for analysis in light to Absenteeism at work data that I am using for my analysis. </w:t>
      </w:r>
    </w:p>
    <w:p w14:paraId="1CD990C1" w14:textId="6192FDD3" w:rsidR="007D17DD" w:rsidRDefault="007D17DD" w:rsidP="001736F4">
      <w:pPr>
        <w:jc w:val="both"/>
      </w:pPr>
    </w:p>
    <w:p w14:paraId="5F206CF4" w14:textId="313AD784" w:rsidR="007D17DD" w:rsidRPr="007D17DD" w:rsidRDefault="007D17DD" w:rsidP="001736F4">
      <w:pPr>
        <w:jc w:val="both"/>
      </w:pPr>
      <w:r>
        <w:t>The end goal for this project is to predict the factors affecting number of absent hours for employee and to analyze these factors for future employee to be hired for the industry.</w:t>
      </w:r>
    </w:p>
    <w:p w14:paraId="0FF5DF66" w14:textId="77777777" w:rsidR="007D17DD" w:rsidRDefault="007D17DD" w:rsidP="001736F4">
      <w:pPr>
        <w:jc w:val="both"/>
      </w:pPr>
    </w:p>
    <w:p w14:paraId="4224AAA9" w14:textId="718ED7B3" w:rsidR="00695187" w:rsidRDefault="00695187" w:rsidP="001736F4">
      <w:pPr>
        <w:jc w:val="both"/>
      </w:pPr>
      <w:r>
        <w:br w:type="page"/>
      </w:r>
    </w:p>
    <w:p w14:paraId="3D2E186D" w14:textId="24E0A751" w:rsidR="000359D1" w:rsidRDefault="000359D1"/>
    <w:p w14:paraId="597F9515" w14:textId="0E872B7C" w:rsidR="007D17DD" w:rsidRDefault="007D17DD"/>
    <w:p w14:paraId="729BFA40" w14:textId="21AE7EEA" w:rsidR="007D17DD" w:rsidRPr="00613558" w:rsidRDefault="007D17DD">
      <w:pPr>
        <w:rPr>
          <w:b/>
          <w:bCs/>
          <w:sz w:val="28"/>
          <w:szCs w:val="28"/>
          <w:u w:val="single"/>
        </w:rPr>
      </w:pPr>
      <w:r w:rsidRPr="00613558">
        <w:rPr>
          <w:b/>
          <w:bCs/>
          <w:sz w:val="28"/>
          <w:szCs w:val="28"/>
          <w:u w:val="single"/>
        </w:rPr>
        <w:t>Results Interpretation and Business Implications</w:t>
      </w:r>
    </w:p>
    <w:p w14:paraId="3E479CFE" w14:textId="5C5E88C6" w:rsidR="00613558" w:rsidRDefault="00613558">
      <w:pPr>
        <w:rPr>
          <w:b/>
          <w:bCs/>
          <w:u w:val="single"/>
        </w:rPr>
      </w:pPr>
    </w:p>
    <w:p w14:paraId="31B1FF3A" w14:textId="11F5DB87" w:rsidR="00613558" w:rsidRDefault="00613558">
      <w:r>
        <w:t>While interpretation of the results, I can see that the accuracy score for these two models are same but the results I have from the two model are quite different hence I will put down a table below to see what results we got from the two statistical models to see which one fits the best.</w:t>
      </w:r>
    </w:p>
    <w:p w14:paraId="1FF38191" w14:textId="5BBE6201" w:rsidR="00613558" w:rsidRDefault="00613558"/>
    <w:tbl>
      <w:tblPr>
        <w:tblStyle w:val="TableGrid"/>
        <w:tblW w:w="0" w:type="auto"/>
        <w:tblLook w:val="04A0" w:firstRow="1" w:lastRow="0" w:firstColumn="1" w:lastColumn="0" w:noHBand="0" w:noVBand="1"/>
      </w:tblPr>
      <w:tblGrid>
        <w:gridCol w:w="3116"/>
        <w:gridCol w:w="3117"/>
        <w:gridCol w:w="3117"/>
      </w:tblGrid>
      <w:tr w:rsidR="00613558" w14:paraId="73DA305B" w14:textId="77777777" w:rsidTr="00613558">
        <w:tc>
          <w:tcPr>
            <w:tcW w:w="3116" w:type="dxa"/>
          </w:tcPr>
          <w:p w14:paraId="7E22DEE0" w14:textId="317A01FE" w:rsidR="00613558" w:rsidRDefault="00613558">
            <w:r>
              <w:t>Models</w:t>
            </w:r>
          </w:p>
        </w:tc>
        <w:tc>
          <w:tcPr>
            <w:tcW w:w="3117" w:type="dxa"/>
          </w:tcPr>
          <w:p w14:paraId="1ACD2D9D" w14:textId="68EBC9DF" w:rsidR="00613558" w:rsidRDefault="00613558">
            <w:r>
              <w:t>Linear Regression</w:t>
            </w:r>
          </w:p>
        </w:tc>
        <w:tc>
          <w:tcPr>
            <w:tcW w:w="3117" w:type="dxa"/>
          </w:tcPr>
          <w:p w14:paraId="4C5BABCA" w14:textId="371FB89A" w:rsidR="00613558" w:rsidRDefault="00613558">
            <w:r>
              <w:t>SVM</w:t>
            </w:r>
          </w:p>
        </w:tc>
      </w:tr>
      <w:tr w:rsidR="00613558" w14:paraId="6434D0DC" w14:textId="77777777" w:rsidTr="00613558">
        <w:tc>
          <w:tcPr>
            <w:tcW w:w="3116" w:type="dxa"/>
          </w:tcPr>
          <w:p w14:paraId="147E1A4F" w14:textId="1B81D133" w:rsidR="00613558" w:rsidRDefault="00613558">
            <w:r>
              <w:t>Reason of Absence</w:t>
            </w:r>
          </w:p>
        </w:tc>
        <w:tc>
          <w:tcPr>
            <w:tcW w:w="3117" w:type="dxa"/>
          </w:tcPr>
          <w:p w14:paraId="44C3F6EE" w14:textId="7FC861CD" w:rsidR="00613558" w:rsidRDefault="00613558">
            <w:r w:rsidRPr="009A775A">
              <w:rPr>
                <w:color w:val="FF0000"/>
              </w:rPr>
              <w:t>True</w:t>
            </w:r>
          </w:p>
        </w:tc>
        <w:tc>
          <w:tcPr>
            <w:tcW w:w="3117" w:type="dxa"/>
          </w:tcPr>
          <w:p w14:paraId="2CE4E513" w14:textId="2798B951" w:rsidR="00613558" w:rsidRDefault="009A775A">
            <w:r w:rsidRPr="009A775A">
              <w:rPr>
                <w:color w:val="FF0000"/>
              </w:rPr>
              <w:t>True</w:t>
            </w:r>
          </w:p>
        </w:tc>
      </w:tr>
      <w:tr w:rsidR="00613558" w14:paraId="578FADD4" w14:textId="77777777" w:rsidTr="00613558">
        <w:tc>
          <w:tcPr>
            <w:tcW w:w="3116" w:type="dxa"/>
          </w:tcPr>
          <w:p w14:paraId="593D6249" w14:textId="1115A7F6" w:rsidR="00613558" w:rsidRDefault="00613558">
            <w:r>
              <w:t>Month of Absence</w:t>
            </w:r>
          </w:p>
        </w:tc>
        <w:tc>
          <w:tcPr>
            <w:tcW w:w="3117" w:type="dxa"/>
          </w:tcPr>
          <w:p w14:paraId="22F0669C" w14:textId="1B18B649" w:rsidR="00613558" w:rsidRDefault="00613558">
            <w:r w:rsidRPr="009A775A">
              <w:rPr>
                <w:color w:val="FF0000"/>
              </w:rPr>
              <w:t>True</w:t>
            </w:r>
          </w:p>
        </w:tc>
        <w:tc>
          <w:tcPr>
            <w:tcW w:w="3117" w:type="dxa"/>
          </w:tcPr>
          <w:p w14:paraId="7B9D2B36" w14:textId="407698E6" w:rsidR="00613558" w:rsidRDefault="00613558">
            <w:r>
              <w:t>False</w:t>
            </w:r>
          </w:p>
        </w:tc>
      </w:tr>
      <w:tr w:rsidR="00613558" w14:paraId="4A5E6A24" w14:textId="77777777" w:rsidTr="00613558">
        <w:tc>
          <w:tcPr>
            <w:tcW w:w="3116" w:type="dxa"/>
          </w:tcPr>
          <w:p w14:paraId="3E0C778E" w14:textId="0DA7ECF0" w:rsidR="00613558" w:rsidRDefault="00613558">
            <w:r>
              <w:t>Day of the week</w:t>
            </w:r>
          </w:p>
        </w:tc>
        <w:tc>
          <w:tcPr>
            <w:tcW w:w="3117" w:type="dxa"/>
          </w:tcPr>
          <w:p w14:paraId="7F535EBF" w14:textId="1E15D2B5" w:rsidR="00613558" w:rsidRDefault="00613558">
            <w:r w:rsidRPr="009A775A">
              <w:rPr>
                <w:color w:val="FF0000"/>
              </w:rPr>
              <w:t>True</w:t>
            </w:r>
          </w:p>
        </w:tc>
        <w:tc>
          <w:tcPr>
            <w:tcW w:w="3117" w:type="dxa"/>
          </w:tcPr>
          <w:p w14:paraId="3C66AF43" w14:textId="290A10EC" w:rsidR="00613558" w:rsidRDefault="009A775A">
            <w:r w:rsidRPr="009A775A">
              <w:rPr>
                <w:color w:val="FF0000"/>
              </w:rPr>
              <w:t>True</w:t>
            </w:r>
          </w:p>
        </w:tc>
      </w:tr>
      <w:tr w:rsidR="00613558" w14:paraId="24D4BB0D" w14:textId="77777777" w:rsidTr="00613558">
        <w:tc>
          <w:tcPr>
            <w:tcW w:w="3116" w:type="dxa"/>
          </w:tcPr>
          <w:p w14:paraId="231AC7E3" w14:textId="68F6B817" w:rsidR="00613558" w:rsidRDefault="00613558">
            <w:r>
              <w:t>Seasons</w:t>
            </w:r>
          </w:p>
        </w:tc>
        <w:tc>
          <w:tcPr>
            <w:tcW w:w="3117" w:type="dxa"/>
          </w:tcPr>
          <w:p w14:paraId="55731D04" w14:textId="3252D949" w:rsidR="00613558" w:rsidRDefault="00613558">
            <w:r>
              <w:t>False</w:t>
            </w:r>
          </w:p>
        </w:tc>
        <w:tc>
          <w:tcPr>
            <w:tcW w:w="3117" w:type="dxa"/>
          </w:tcPr>
          <w:p w14:paraId="3C2CFC38" w14:textId="20D4759D" w:rsidR="00613558" w:rsidRDefault="00613558">
            <w:r>
              <w:t>False</w:t>
            </w:r>
          </w:p>
        </w:tc>
      </w:tr>
      <w:tr w:rsidR="00613558" w14:paraId="59DC5788" w14:textId="77777777" w:rsidTr="00613558">
        <w:tc>
          <w:tcPr>
            <w:tcW w:w="3116" w:type="dxa"/>
          </w:tcPr>
          <w:p w14:paraId="101898E0" w14:textId="59C4D4B0" w:rsidR="00613558" w:rsidRDefault="00613558" w:rsidP="00613558">
            <w:r>
              <w:t>Transportation expense</w:t>
            </w:r>
          </w:p>
        </w:tc>
        <w:tc>
          <w:tcPr>
            <w:tcW w:w="3117" w:type="dxa"/>
          </w:tcPr>
          <w:p w14:paraId="1AAD70DD" w14:textId="33D35819" w:rsidR="00613558" w:rsidRDefault="00613558">
            <w:r>
              <w:t>False</w:t>
            </w:r>
          </w:p>
        </w:tc>
        <w:tc>
          <w:tcPr>
            <w:tcW w:w="3117" w:type="dxa"/>
          </w:tcPr>
          <w:p w14:paraId="0ACF9D90" w14:textId="501E622D" w:rsidR="00613558" w:rsidRDefault="009A775A">
            <w:r>
              <w:t>False</w:t>
            </w:r>
          </w:p>
        </w:tc>
      </w:tr>
      <w:tr w:rsidR="00613558" w14:paraId="648220B1" w14:textId="77777777" w:rsidTr="00613558">
        <w:tc>
          <w:tcPr>
            <w:tcW w:w="3116" w:type="dxa"/>
          </w:tcPr>
          <w:p w14:paraId="7516DB6A" w14:textId="6F203D2D" w:rsidR="00613558" w:rsidRDefault="00613558">
            <w:r w:rsidRPr="00613558">
              <w:t>Distance from Residence to Work</w:t>
            </w:r>
          </w:p>
        </w:tc>
        <w:tc>
          <w:tcPr>
            <w:tcW w:w="3117" w:type="dxa"/>
          </w:tcPr>
          <w:p w14:paraId="08EC57A4" w14:textId="4DE7738C" w:rsidR="00613558" w:rsidRDefault="00613558">
            <w:r>
              <w:t>False</w:t>
            </w:r>
          </w:p>
        </w:tc>
        <w:tc>
          <w:tcPr>
            <w:tcW w:w="3117" w:type="dxa"/>
          </w:tcPr>
          <w:p w14:paraId="6DEAD1DE" w14:textId="38A92FDD" w:rsidR="00613558" w:rsidRDefault="009A775A">
            <w:r>
              <w:t>False</w:t>
            </w:r>
          </w:p>
        </w:tc>
      </w:tr>
      <w:tr w:rsidR="00613558" w14:paraId="41AB7052" w14:textId="77777777" w:rsidTr="00613558">
        <w:tc>
          <w:tcPr>
            <w:tcW w:w="3116" w:type="dxa"/>
          </w:tcPr>
          <w:p w14:paraId="6F2D07A1" w14:textId="5B0FEC34" w:rsidR="00613558" w:rsidRDefault="00613558">
            <w:r>
              <w:t>Service time</w:t>
            </w:r>
          </w:p>
        </w:tc>
        <w:tc>
          <w:tcPr>
            <w:tcW w:w="3117" w:type="dxa"/>
          </w:tcPr>
          <w:p w14:paraId="2D8AA9D2" w14:textId="72E6CAB8" w:rsidR="00613558" w:rsidRDefault="00613558">
            <w:r w:rsidRPr="009A775A">
              <w:rPr>
                <w:color w:val="FF0000"/>
              </w:rPr>
              <w:t>True</w:t>
            </w:r>
          </w:p>
        </w:tc>
        <w:tc>
          <w:tcPr>
            <w:tcW w:w="3117" w:type="dxa"/>
          </w:tcPr>
          <w:p w14:paraId="3BA19A5B" w14:textId="4D9E111E" w:rsidR="00613558" w:rsidRDefault="009A775A">
            <w:r>
              <w:t>False</w:t>
            </w:r>
          </w:p>
        </w:tc>
      </w:tr>
      <w:tr w:rsidR="00613558" w14:paraId="14985E7C" w14:textId="77777777" w:rsidTr="00613558">
        <w:tc>
          <w:tcPr>
            <w:tcW w:w="3116" w:type="dxa"/>
          </w:tcPr>
          <w:p w14:paraId="6900DCC4" w14:textId="40E28969" w:rsidR="00613558" w:rsidRDefault="00613558">
            <w:r>
              <w:t>Age</w:t>
            </w:r>
          </w:p>
        </w:tc>
        <w:tc>
          <w:tcPr>
            <w:tcW w:w="3117" w:type="dxa"/>
          </w:tcPr>
          <w:p w14:paraId="61224961" w14:textId="6533E32B" w:rsidR="00613558" w:rsidRDefault="00613558">
            <w:r>
              <w:t>False</w:t>
            </w:r>
          </w:p>
        </w:tc>
        <w:tc>
          <w:tcPr>
            <w:tcW w:w="3117" w:type="dxa"/>
          </w:tcPr>
          <w:p w14:paraId="7B6609F1" w14:textId="440391F3" w:rsidR="00613558" w:rsidRDefault="009A775A">
            <w:r>
              <w:t>False</w:t>
            </w:r>
          </w:p>
        </w:tc>
      </w:tr>
      <w:tr w:rsidR="00613558" w14:paraId="1DE141A4" w14:textId="77777777" w:rsidTr="00613558">
        <w:tc>
          <w:tcPr>
            <w:tcW w:w="3116" w:type="dxa"/>
          </w:tcPr>
          <w:p w14:paraId="346D7F4F" w14:textId="42D7CE00" w:rsidR="00613558" w:rsidRDefault="00613558">
            <w:r>
              <w:t>Workload Average/day</w:t>
            </w:r>
          </w:p>
        </w:tc>
        <w:tc>
          <w:tcPr>
            <w:tcW w:w="3117" w:type="dxa"/>
          </w:tcPr>
          <w:p w14:paraId="67B9BF61" w14:textId="6D669E0F" w:rsidR="00613558" w:rsidRDefault="00613558">
            <w:r w:rsidRPr="009A775A">
              <w:rPr>
                <w:color w:val="FF0000"/>
              </w:rPr>
              <w:t>True</w:t>
            </w:r>
          </w:p>
        </w:tc>
        <w:tc>
          <w:tcPr>
            <w:tcW w:w="3117" w:type="dxa"/>
          </w:tcPr>
          <w:p w14:paraId="5BEFE998" w14:textId="023805EE" w:rsidR="00613558" w:rsidRDefault="009A775A">
            <w:r w:rsidRPr="009A775A">
              <w:rPr>
                <w:color w:val="FF0000"/>
              </w:rPr>
              <w:t>True</w:t>
            </w:r>
          </w:p>
        </w:tc>
      </w:tr>
      <w:tr w:rsidR="00613558" w14:paraId="52BCE72C" w14:textId="77777777" w:rsidTr="00613558">
        <w:tc>
          <w:tcPr>
            <w:tcW w:w="3116" w:type="dxa"/>
          </w:tcPr>
          <w:p w14:paraId="659FE6C0" w14:textId="2CBF57FF" w:rsidR="00613558" w:rsidRDefault="00613558">
            <w:r>
              <w:t>Hit target</w:t>
            </w:r>
          </w:p>
        </w:tc>
        <w:tc>
          <w:tcPr>
            <w:tcW w:w="3117" w:type="dxa"/>
          </w:tcPr>
          <w:p w14:paraId="42643A1A" w14:textId="68A6045D" w:rsidR="00613558" w:rsidRDefault="00613558">
            <w:r w:rsidRPr="009A775A">
              <w:rPr>
                <w:color w:val="FF0000"/>
              </w:rPr>
              <w:t>True</w:t>
            </w:r>
          </w:p>
        </w:tc>
        <w:tc>
          <w:tcPr>
            <w:tcW w:w="3117" w:type="dxa"/>
          </w:tcPr>
          <w:p w14:paraId="1A15D5EF" w14:textId="58030040" w:rsidR="00613558" w:rsidRDefault="009A775A">
            <w:r>
              <w:t>False</w:t>
            </w:r>
          </w:p>
        </w:tc>
      </w:tr>
      <w:tr w:rsidR="00613558" w14:paraId="5AA285C9" w14:textId="77777777" w:rsidTr="00613558">
        <w:tc>
          <w:tcPr>
            <w:tcW w:w="3116" w:type="dxa"/>
          </w:tcPr>
          <w:p w14:paraId="33FD696A" w14:textId="4CA86958" w:rsidR="00613558" w:rsidRDefault="00613558">
            <w:r>
              <w:t>Disciplinary failure</w:t>
            </w:r>
          </w:p>
        </w:tc>
        <w:tc>
          <w:tcPr>
            <w:tcW w:w="3117" w:type="dxa"/>
          </w:tcPr>
          <w:p w14:paraId="1BC1C69A" w14:textId="4402603E" w:rsidR="00613558" w:rsidRDefault="00613558">
            <w:r w:rsidRPr="009A775A">
              <w:rPr>
                <w:color w:val="FF0000"/>
              </w:rPr>
              <w:t>True</w:t>
            </w:r>
          </w:p>
        </w:tc>
        <w:tc>
          <w:tcPr>
            <w:tcW w:w="3117" w:type="dxa"/>
          </w:tcPr>
          <w:p w14:paraId="73ECB32C" w14:textId="3A4826EC" w:rsidR="00613558" w:rsidRDefault="009A775A">
            <w:r w:rsidRPr="009A775A">
              <w:rPr>
                <w:color w:val="FF0000"/>
              </w:rPr>
              <w:t>True</w:t>
            </w:r>
          </w:p>
        </w:tc>
      </w:tr>
      <w:tr w:rsidR="00613558" w14:paraId="442762CC" w14:textId="77777777" w:rsidTr="00613558">
        <w:tc>
          <w:tcPr>
            <w:tcW w:w="3116" w:type="dxa"/>
          </w:tcPr>
          <w:p w14:paraId="27F351F4" w14:textId="2E15BBF9" w:rsidR="00613558" w:rsidRDefault="00613558">
            <w:r>
              <w:t>Education</w:t>
            </w:r>
          </w:p>
        </w:tc>
        <w:tc>
          <w:tcPr>
            <w:tcW w:w="3117" w:type="dxa"/>
          </w:tcPr>
          <w:p w14:paraId="3C9BC0A1" w14:textId="28F62D68" w:rsidR="00613558" w:rsidRDefault="00613558">
            <w:r>
              <w:t>False</w:t>
            </w:r>
          </w:p>
        </w:tc>
        <w:tc>
          <w:tcPr>
            <w:tcW w:w="3117" w:type="dxa"/>
          </w:tcPr>
          <w:p w14:paraId="3E39A2CD" w14:textId="7D09ECB2" w:rsidR="00613558" w:rsidRDefault="009A775A">
            <w:r w:rsidRPr="009A775A">
              <w:rPr>
                <w:color w:val="FF0000"/>
              </w:rPr>
              <w:t>True</w:t>
            </w:r>
          </w:p>
        </w:tc>
      </w:tr>
      <w:tr w:rsidR="00613558" w14:paraId="094D1427" w14:textId="77777777" w:rsidTr="00613558">
        <w:tc>
          <w:tcPr>
            <w:tcW w:w="3116" w:type="dxa"/>
          </w:tcPr>
          <w:p w14:paraId="3605FB29" w14:textId="1515A89D" w:rsidR="00613558" w:rsidRDefault="00613558">
            <w:r>
              <w:t>Son</w:t>
            </w:r>
          </w:p>
        </w:tc>
        <w:tc>
          <w:tcPr>
            <w:tcW w:w="3117" w:type="dxa"/>
          </w:tcPr>
          <w:p w14:paraId="1E811F93" w14:textId="0738AACE" w:rsidR="00613558" w:rsidRDefault="00613558">
            <w:r>
              <w:t>False</w:t>
            </w:r>
          </w:p>
        </w:tc>
        <w:tc>
          <w:tcPr>
            <w:tcW w:w="3117" w:type="dxa"/>
          </w:tcPr>
          <w:p w14:paraId="5AA50F69" w14:textId="00CA6C04" w:rsidR="00613558" w:rsidRDefault="009A775A">
            <w:r w:rsidRPr="009A775A">
              <w:rPr>
                <w:color w:val="FF0000"/>
              </w:rPr>
              <w:t>True</w:t>
            </w:r>
          </w:p>
        </w:tc>
      </w:tr>
      <w:tr w:rsidR="00613558" w14:paraId="4FF92227" w14:textId="77777777" w:rsidTr="00613558">
        <w:tc>
          <w:tcPr>
            <w:tcW w:w="3116" w:type="dxa"/>
          </w:tcPr>
          <w:p w14:paraId="6D0AC9F2" w14:textId="60E858ED" w:rsidR="00613558" w:rsidRDefault="00613558">
            <w:r>
              <w:t>Social drinker</w:t>
            </w:r>
          </w:p>
        </w:tc>
        <w:tc>
          <w:tcPr>
            <w:tcW w:w="3117" w:type="dxa"/>
          </w:tcPr>
          <w:p w14:paraId="51F24871" w14:textId="23FD4C69" w:rsidR="00613558" w:rsidRDefault="00613558">
            <w:r>
              <w:t>False</w:t>
            </w:r>
          </w:p>
        </w:tc>
        <w:tc>
          <w:tcPr>
            <w:tcW w:w="3117" w:type="dxa"/>
          </w:tcPr>
          <w:p w14:paraId="56D1F6E2" w14:textId="709E98F6" w:rsidR="00613558" w:rsidRDefault="009A775A">
            <w:r w:rsidRPr="009A775A">
              <w:rPr>
                <w:color w:val="FF0000"/>
              </w:rPr>
              <w:t>True</w:t>
            </w:r>
          </w:p>
        </w:tc>
      </w:tr>
      <w:tr w:rsidR="00613558" w14:paraId="298C509A" w14:textId="77777777" w:rsidTr="00613558">
        <w:tc>
          <w:tcPr>
            <w:tcW w:w="3116" w:type="dxa"/>
          </w:tcPr>
          <w:p w14:paraId="23A01B25" w14:textId="3866F596" w:rsidR="00613558" w:rsidRDefault="00613558">
            <w:r>
              <w:t>Social smoker</w:t>
            </w:r>
          </w:p>
        </w:tc>
        <w:tc>
          <w:tcPr>
            <w:tcW w:w="3117" w:type="dxa"/>
          </w:tcPr>
          <w:p w14:paraId="503E2046" w14:textId="47691061" w:rsidR="00613558" w:rsidRDefault="00613558">
            <w:r>
              <w:t>False</w:t>
            </w:r>
          </w:p>
        </w:tc>
        <w:tc>
          <w:tcPr>
            <w:tcW w:w="3117" w:type="dxa"/>
          </w:tcPr>
          <w:p w14:paraId="7A69025B" w14:textId="062D8373" w:rsidR="00613558" w:rsidRDefault="009A775A">
            <w:r>
              <w:t>False</w:t>
            </w:r>
          </w:p>
        </w:tc>
      </w:tr>
      <w:tr w:rsidR="00613558" w14:paraId="3DBCDA71" w14:textId="77777777" w:rsidTr="00613558">
        <w:tc>
          <w:tcPr>
            <w:tcW w:w="3116" w:type="dxa"/>
          </w:tcPr>
          <w:p w14:paraId="06FCDB05" w14:textId="79A8B384" w:rsidR="00613558" w:rsidRDefault="00613558">
            <w:r>
              <w:t>Pet'</w:t>
            </w:r>
          </w:p>
        </w:tc>
        <w:tc>
          <w:tcPr>
            <w:tcW w:w="3117" w:type="dxa"/>
          </w:tcPr>
          <w:p w14:paraId="2D6B15B3" w14:textId="24A62C39" w:rsidR="00613558" w:rsidRDefault="00613558">
            <w:r>
              <w:t>False</w:t>
            </w:r>
          </w:p>
        </w:tc>
        <w:tc>
          <w:tcPr>
            <w:tcW w:w="3117" w:type="dxa"/>
          </w:tcPr>
          <w:p w14:paraId="002C476D" w14:textId="1B189158" w:rsidR="00613558" w:rsidRDefault="009A775A">
            <w:r>
              <w:t>False</w:t>
            </w:r>
          </w:p>
        </w:tc>
      </w:tr>
      <w:tr w:rsidR="00613558" w14:paraId="3CE804A8" w14:textId="77777777" w:rsidTr="00613558">
        <w:tc>
          <w:tcPr>
            <w:tcW w:w="3116" w:type="dxa"/>
          </w:tcPr>
          <w:p w14:paraId="11150396" w14:textId="3086B71A" w:rsidR="00613558" w:rsidRDefault="00613558">
            <w:r>
              <w:t>Weight</w:t>
            </w:r>
          </w:p>
        </w:tc>
        <w:tc>
          <w:tcPr>
            <w:tcW w:w="3117" w:type="dxa"/>
          </w:tcPr>
          <w:p w14:paraId="6E374DE2" w14:textId="15FB53BC" w:rsidR="00613558" w:rsidRDefault="00613558">
            <w:r>
              <w:t>False</w:t>
            </w:r>
          </w:p>
        </w:tc>
        <w:tc>
          <w:tcPr>
            <w:tcW w:w="3117" w:type="dxa"/>
          </w:tcPr>
          <w:p w14:paraId="5AB3C060" w14:textId="188CAA26" w:rsidR="00613558" w:rsidRDefault="009A775A">
            <w:r>
              <w:t>False</w:t>
            </w:r>
          </w:p>
        </w:tc>
      </w:tr>
      <w:tr w:rsidR="00613558" w14:paraId="331FA675" w14:textId="77777777" w:rsidTr="00613558">
        <w:tc>
          <w:tcPr>
            <w:tcW w:w="3116" w:type="dxa"/>
          </w:tcPr>
          <w:p w14:paraId="0092DC6F" w14:textId="7FDAD5B5" w:rsidR="00613558" w:rsidRDefault="00613558">
            <w:r>
              <w:t>Height</w:t>
            </w:r>
          </w:p>
        </w:tc>
        <w:tc>
          <w:tcPr>
            <w:tcW w:w="3117" w:type="dxa"/>
          </w:tcPr>
          <w:p w14:paraId="1D1F2D29" w14:textId="65C822A5" w:rsidR="00613558" w:rsidRDefault="00613558">
            <w:r>
              <w:t>False</w:t>
            </w:r>
          </w:p>
        </w:tc>
        <w:tc>
          <w:tcPr>
            <w:tcW w:w="3117" w:type="dxa"/>
          </w:tcPr>
          <w:p w14:paraId="50143AC6" w14:textId="67682ABA" w:rsidR="00613558" w:rsidRDefault="009A775A">
            <w:r>
              <w:t>False</w:t>
            </w:r>
          </w:p>
        </w:tc>
      </w:tr>
      <w:tr w:rsidR="00613558" w14:paraId="32E3903D" w14:textId="77777777" w:rsidTr="00613558">
        <w:tc>
          <w:tcPr>
            <w:tcW w:w="3116" w:type="dxa"/>
          </w:tcPr>
          <w:p w14:paraId="79745DDA" w14:textId="526157DB" w:rsidR="00613558" w:rsidRDefault="00613558">
            <w:r>
              <w:t>Body mass index</w:t>
            </w:r>
          </w:p>
        </w:tc>
        <w:tc>
          <w:tcPr>
            <w:tcW w:w="3117" w:type="dxa"/>
          </w:tcPr>
          <w:p w14:paraId="00415C0D" w14:textId="49E5FB7E" w:rsidR="00613558" w:rsidRDefault="00613558">
            <w:r>
              <w:t>False</w:t>
            </w:r>
          </w:p>
        </w:tc>
        <w:tc>
          <w:tcPr>
            <w:tcW w:w="3117" w:type="dxa"/>
          </w:tcPr>
          <w:p w14:paraId="667508E8" w14:textId="0F5F0876" w:rsidR="00613558" w:rsidRDefault="009A775A">
            <w:r w:rsidRPr="009A775A">
              <w:rPr>
                <w:color w:val="FF0000"/>
              </w:rPr>
              <w:t>True</w:t>
            </w:r>
          </w:p>
        </w:tc>
      </w:tr>
      <w:tr w:rsidR="00613558" w14:paraId="28520D3A" w14:textId="77777777" w:rsidTr="00613558">
        <w:tc>
          <w:tcPr>
            <w:tcW w:w="3116" w:type="dxa"/>
          </w:tcPr>
          <w:p w14:paraId="6A7900C0" w14:textId="78F10BDF" w:rsidR="00613558" w:rsidRDefault="00613558">
            <w:r>
              <w:t>Absenteeism time in hours</w:t>
            </w:r>
          </w:p>
        </w:tc>
        <w:tc>
          <w:tcPr>
            <w:tcW w:w="3117" w:type="dxa"/>
          </w:tcPr>
          <w:p w14:paraId="3F1EB2EC" w14:textId="16EDEBAA" w:rsidR="00613558" w:rsidRDefault="00613558">
            <w:r>
              <w:t>False</w:t>
            </w:r>
          </w:p>
        </w:tc>
        <w:tc>
          <w:tcPr>
            <w:tcW w:w="3117" w:type="dxa"/>
          </w:tcPr>
          <w:p w14:paraId="17C2D42A" w14:textId="72FA935F" w:rsidR="00613558" w:rsidRDefault="009A775A">
            <w:r>
              <w:t>False</w:t>
            </w:r>
          </w:p>
        </w:tc>
      </w:tr>
    </w:tbl>
    <w:p w14:paraId="31C2A166" w14:textId="4BD455E2" w:rsidR="00613558" w:rsidRDefault="00613558"/>
    <w:p w14:paraId="2BEF8FBA" w14:textId="20699722" w:rsidR="009A775A" w:rsidRDefault="009A775A"/>
    <w:p w14:paraId="0DD7AE8C" w14:textId="264FF75E" w:rsidR="009A775A" w:rsidRDefault="009A775A"/>
    <w:p w14:paraId="64D1A810" w14:textId="19798E83" w:rsidR="009A775A" w:rsidRDefault="009A775A" w:rsidP="009A775A">
      <w:pPr>
        <w:jc w:val="both"/>
      </w:pPr>
      <w:r>
        <w:t>In the table above, you might see some dissimilar result from the two models but I am quite sure from the accuracy of these models and using my own logic that four factors that are common in both the model states that these four factors extremely influence on the number of absent hours of an employee. Reason of absence, day of the week, Workload average/day and disciplinary failure are the four major factors that affect the number of absent hours.</w:t>
      </w:r>
      <w:r w:rsidR="00794B7F">
        <w:tab/>
      </w:r>
    </w:p>
    <w:p w14:paraId="675D06F0" w14:textId="76E00CBC" w:rsidR="00794B7F" w:rsidRDefault="00794B7F" w:rsidP="009A775A">
      <w:pPr>
        <w:jc w:val="both"/>
      </w:pPr>
    </w:p>
    <w:p w14:paraId="0C55898D" w14:textId="64F13D6C" w:rsidR="000F0F37" w:rsidRDefault="00794B7F" w:rsidP="009A775A">
      <w:pPr>
        <w:jc w:val="both"/>
      </w:pPr>
      <w:r>
        <w:t>Also not ignoring the other factors that we found that may be significant are month of absence, service time, hit target, social drinker, son and BMI. From these results it makes pure sense of the factors that might affect the target variable.</w:t>
      </w:r>
    </w:p>
    <w:p w14:paraId="15CE464F" w14:textId="77777777" w:rsidR="000F0F37" w:rsidRDefault="000F0F37">
      <w:r>
        <w:br w:type="page"/>
      </w:r>
    </w:p>
    <w:p w14:paraId="45C65680" w14:textId="256BF1A8" w:rsidR="00794B7F" w:rsidRDefault="00794B7F" w:rsidP="009A775A">
      <w:pPr>
        <w:jc w:val="both"/>
      </w:pPr>
    </w:p>
    <w:p w14:paraId="39229346" w14:textId="7E78A4B7" w:rsidR="000F0F37" w:rsidRDefault="000F0F37" w:rsidP="009A775A">
      <w:pPr>
        <w:jc w:val="both"/>
      </w:pPr>
    </w:p>
    <w:p w14:paraId="7553FAD6" w14:textId="31CAD569" w:rsidR="000F0F37" w:rsidRDefault="000F0F37" w:rsidP="009A775A">
      <w:pPr>
        <w:jc w:val="both"/>
      </w:pPr>
    </w:p>
    <w:p w14:paraId="4D69E5C0" w14:textId="5483403E" w:rsidR="000F0F37" w:rsidRDefault="000F0F37" w:rsidP="009A775A">
      <w:pPr>
        <w:jc w:val="both"/>
        <w:rPr>
          <w:b/>
          <w:bCs/>
          <w:color w:val="FF7900" w:themeColor="accent2"/>
          <w:sz w:val="28"/>
          <w:szCs w:val="28"/>
          <w:u w:val="single"/>
        </w:rPr>
      </w:pPr>
      <w:r w:rsidRPr="000F0F37">
        <w:rPr>
          <w:b/>
          <w:bCs/>
          <w:color w:val="FF7900" w:themeColor="accent2"/>
          <w:sz w:val="52"/>
          <w:szCs w:val="52"/>
          <w:u w:val="single"/>
        </w:rPr>
        <w:t>C</w:t>
      </w:r>
      <w:r w:rsidRPr="000F0F37">
        <w:rPr>
          <w:b/>
          <w:bCs/>
          <w:color w:val="FF7900" w:themeColor="accent2"/>
          <w:sz w:val="28"/>
          <w:szCs w:val="28"/>
          <w:u w:val="single"/>
        </w:rPr>
        <w:t>ONCLUSION</w:t>
      </w:r>
    </w:p>
    <w:p w14:paraId="4A446436" w14:textId="3CC555B7" w:rsidR="000F0F37" w:rsidRDefault="000F0F37" w:rsidP="009A775A">
      <w:pPr>
        <w:jc w:val="both"/>
        <w:rPr>
          <w:b/>
          <w:bCs/>
          <w:color w:val="FF7900" w:themeColor="accent2"/>
          <w:sz w:val="28"/>
          <w:szCs w:val="28"/>
          <w:u w:val="single"/>
        </w:rPr>
      </w:pPr>
    </w:p>
    <w:p w14:paraId="79762F1C" w14:textId="402478D4" w:rsidR="000F0F37" w:rsidRDefault="000F0F37" w:rsidP="009A775A">
      <w:pPr>
        <w:jc w:val="both"/>
        <w:rPr>
          <w:color w:val="000000" w:themeColor="text1"/>
        </w:rPr>
      </w:pPr>
      <w:r>
        <w:rPr>
          <w:color w:val="000000" w:themeColor="text1"/>
        </w:rPr>
        <w:t xml:space="preserve">From the analysis above we can say that there are four factors that might affect the absenteeism at work and these factors does not depend on what ethnicity you belong, how far you live or what vehicle you drive. It totally depends upon the behavior of the individual that has been employed and also how dedicated the person is to the job, no matter if he lives 20 miles away, If that person is disciplined to fulfil the duty, despite of the age, distance or whatsoever they will not get absent on the day of the work. Yes, there are few factors that might affect a </w:t>
      </w:r>
      <w:r w:rsidR="006041CC">
        <w:rPr>
          <w:color w:val="000000" w:themeColor="text1"/>
        </w:rPr>
        <w:t>little,</w:t>
      </w:r>
      <w:r>
        <w:rPr>
          <w:color w:val="000000" w:themeColor="text1"/>
        </w:rPr>
        <w:t xml:space="preserve"> but the core finding says what I stated above. </w:t>
      </w:r>
    </w:p>
    <w:p w14:paraId="71FDC451" w14:textId="2F615C0D" w:rsidR="000F0F37" w:rsidRDefault="000F0F37" w:rsidP="009A775A">
      <w:pPr>
        <w:jc w:val="both"/>
        <w:rPr>
          <w:color w:val="000000" w:themeColor="text1"/>
        </w:rPr>
      </w:pPr>
    </w:p>
    <w:p w14:paraId="23172BD3" w14:textId="4AF8FB18" w:rsidR="000F0F37" w:rsidRDefault="000F0F37" w:rsidP="009A775A">
      <w:pPr>
        <w:jc w:val="both"/>
        <w:rPr>
          <w:b/>
          <w:bCs/>
          <w:color w:val="FF7900" w:themeColor="accent2"/>
          <w:sz w:val="28"/>
          <w:szCs w:val="28"/>
        </w:rPr>
      </w:pPr>
    </w:p>
    <w:p w14:paraId="4CC59F76" w14:textId="77777777" w:rsidR="000F0F37" w:rsidRPr="000F0F37" w:rsidRDefault="000F0F37" w:rsidP="009A775A">
      <w:pPr>
        <w:jc w:val="both"/>
        <w:rPr>
          <w:color w:val="FF7900" w:themeColor="accent2"/>
          <w:u w:val="single"/>
        </w:rPr>
      </w:pPr>
    </w:p>
    <w:sectPr w:rsidR="000F0F37" w:rsidRPr="000F0F37" w:rsidSect="009B2968">
      <w:headerReference w:type="default" r:id="rId20"/>
      <w:footerReference w:type="even" r:id="rId21"/>
      <w:footerReference w:type="default" r:id="rId22"/>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CA3AC" w14:textId="77777777" w:rsidR="00EE6228" w:rsidRDefault="00EE6228" w:rsidP="009B2968">
      <w:r>
        <w:separator/>
      </w:r>
    </w:p>
  </w:endnote>
  <w:endnote w:type="continuationSeparator" w:id="0">
    <w:p w14:paraId="39D91DA8" w14:textId="77777777" w:rsidR="00EE6228" w:rsidRDefault="00EE6228"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3218877"/>
      <w:docPartObj>
        <w:docPartGallery w:val="Page Numbers (Bottom of Page)"/>
        <w:docPartUnique/>
      </w:docPartObj>
    </w:sdtPr>
    <w:sdtEndPr>
      <w:rPr>
        <w:rStyle w:val="PageNumber"/>
      </w:rPr>
    </w:sdtEndPr>
    <w:sdtContent>
      <w:p w14:paraId="37014A80"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93D2BD"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E7AA0"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DCF36" w14:textId="77777777" w:rsidR="00EE6228" w:rsidRDefault="00EE6228" w:rsidP="009B2968">
      <w:r>
        <w:separator/>
      </w:r>
    </w:p>
  </w:footnote>
  <w:footnote w:type="continuationSeparator" w:id="0">
    <w:p w14:paraId="503DA951" w14:textId="77777777" w:rsidR="00EE6228" w:rsidRDefault="00EE6228"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2C5CA" w14:textId="77777777" w:rsidR="009B2968" w:rsidRPr="009B2968" w:rsidRDefault="009B2968" w:rsidP="00E832AC">
    <w:pPr>
      <w:pStyle w:val="Header"/>
    </w:pPr>
    <w:r w:rsidRPr="00E44B70">
      <w:rPr>
        <w:noProof/>
        <w:lang w:eastAsia="en-AU"/>
      </w:rPr>
      <mc:AlternateContent>
        <mc:Choice Requires="wps">
          <w:drawing>
            <wp:inline distT="0" distB="0" distL="0" distR="0" wp14:anchorId="09B17806" wp14:editId="78562A16">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4A1F49DB"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" fillcolor="#e2b80f [3204]" stroked="f" strokeweight="2pt">
              <v:stroke miterlimit="4"/>
              <v:textbox inset="3pt,3pt,3pt,3pt"/>
              <w10:anchorlock/>
            </v:rect>
          </w:pict>
        </mc:Fallback>
      </mc:AlternateContent>
    </w:r>
    <w:r>
      <w:t xml:space="preserve">     </w:t>
    </w:r>
    <w:r w:rsidR="00C77F2B">
      <w:t>BEHAVIOURAL ANALYSIS OF ABSENTISM AT 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061309"/>
    <w:multiLevelType w:val="hybridMultilevel"/>
    <w:tmpl w:val="8F3EC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F2B"/>
    <w:rsid w:val="000114EB"/>
    <w:rsid w:val="000359D1"/>
    <w:rsid w:val="00075273"/>
    <w:rsid w:val="00086AFE"/>
    <w:rsid w:val="000F0F37"/>
    <w:rsid w:val="001736F4"/>
    <w:rsid w:val="00187632"/>
    <w:rsid w:val="001D390E"/>
    <w:rsid w:val="00211CE6"/>
    <w:rsid w:val="002366C9"/>
    <w:rsid w:val="003A7DA5"/>
    <w:rsid w:val="003E6AB7"/>
    <w:rsid w:val="004E268A"/>
    <w:rsid w:val="005331DC"/>
    <w:rsid w:val="005526B1"/>
    <w:rsid w:val="006041CC"/>
    <w:rsid w:val="00613558"/>
    <w:rsid w:val="00695187"/>
    <w:rsid w:val="006C60E6"/>
    <w:rsid w:val="00794B7F"/>
    <w:rsid w:val="007D17DD"/>
    <w:rsid w:val="00952F7D"/>
    <w:rsid w:val="00973D8D"/>
    <w:rsid w:val="009A380C"/>
    <w:rsid w:val="009A775A"/>
    <w:rsid w:val="009B2968"/>
    <w:rsid w:val="009B72D4"/>
    <w:rsid w:val="009D4923"/>
    <w:rsid w:val="00A07DCE"/>
    <w:rsid w:val="00A123DD"/>
    <w:rsid w:val="00A602AF"/>
    <w:rsid w:val="00A64F96"/>
    <w:rsid w:val="00AE2317"/>
    <w:rsid w:val="00C3007A"/>
    <w:rsid w:val="00C426DD"/>
    <w:rsid w:val="00C77F2B"/>
    <w:rsid w:val="00C95220"/>
    <w:rsid w:val="00E44B70"/>
    <w:rsid w:val="00E51C6F"/>
    <w:rsid w:val="00E832AC"/>
    <w:rsid w:val="00EA4A50"/>
    <w:rsid w:val="00EE6228"/>
    <w:rsid w:val="00F43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32D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semiHidden/>
    <w:rsid w:val="00C77F2B"/>
    <w:rPr>
      <w:color w:val="0000FF" w:themeColor="hyperlink"/>
      <w:u w:val="single"/>
    </w:rPr>
  </w:style>
  <w:style w:type="character" w:styleId="UnresolvedMention">
    <w:name w:val="Unresolved Mention"/>
    <w:basedOn w:val="DefaultParagraphFont"/>
    <w:uiPriority w:val="99"/>
    <w:semiHidden/>
    <w:unhideWhenUsed/>
    <w:rsid w:val="00C77F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3027">
      <w:bodyDiv w:val="1"/>
      <w:marLeft w:val="0"/>
      <w:marRight w:val="0"/>
      <w:marTop w:val="0"/>
      <w:marBottom w:val="0"/>
      <w:divBdr>
        <w:top w:val="none" w:sz="0" w:space="0" w:color="auto"/>
        <w:left w:val="none" w:sz="0" w:space="0" w:color="auto"/>
        <w:bottom w:val="none" w:sz="0" w:space="0" w:color="auto"/>
        <w:right w:val="none" w:sz="0" w:space="0" w:color="auto"/>
      </w:divBdr>
    </w:div>
    <w:div w:id="200377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mmons.wikimedia.org/wiki/File:Wikimood_absent.png" TargetMode="External"/><Relationship Id="rId18" Type="http://schemas.openxmlformats.org/officeDocument/2006/relationships/hyperlink" Target="https://creativecommons.org/licenses/by-sa/3.0/"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mmons.wikimedia.org/wiki/File:Wikimood_absent.pn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reativecommons.org/licenses/by-sa/3.0/"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mons.wikimedia.org/wiki/File:Wikimood_absent.png"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rshitbansal/Library/Containers/com.microsoft.Word/Data/Library/Application%20Support/Microsoft/Office/16.0/DTS/Search/%7b52267218-738F-204C-AD83-0EB4C3363D1C%7dtf78172265.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{52267218-738F-204C-AD83-0EB4C3363D1C}tf78172265.dotx</Template>
  <TotalTime>0</TotalTime>
  <Pages>8</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2020-08-06T05:22:00Z</dcterms:created>
  <dcterms:modified xsi:type="dcterms:W3CDTF">2020-08-06T06:51:00Z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